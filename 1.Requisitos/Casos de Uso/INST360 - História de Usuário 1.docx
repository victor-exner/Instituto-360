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403FA1F" w14:textId="1A04208D" w:rsidR="004B1997" w:rsidRPr="004B1997" w:rsidRDefault="004B1997" w:rsidP="004B1997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F9688F">
        <w:t xml:space="preserve"> Realizar cadastro</w:t>
      </w:r>
    </w:p>
    <w:p w14:paraId="179F4950" w14:textId="709D78E8" w:rsidR="004B1997" w:rsidRDefault="004B1997" w:rsidP="004B1997">
      <w:pPr>
        <w:pStyle w:val="EPP-Seonivel1"/>
      </w:pPr>
      <w:r>
        <w:t>número da hist</w:t>
      </w:r>
      <w:r w:rsidR="00F9688F">
        <w:t>ó</w:t>
      </w:r>
      <w:r>
        <w:t xml:space="preserve">ria: </w:t>
      </w:r>
      <w:r w:rsidR="00F9688F">
        <w:t>1</w:t>
      </w:r>
    </w:p>
    <w:p w14:paraId="54CC3191" w14:textId="65C75562" w:rsidR="00AF2C6E" w:rsidRDefault="00AF2C6E" w:rsidP="00AF2C6E">
      <w:pPr>
        <w:pStyle w:val="EPP-Seonivel1"/>
      </w:pPr>
      <w:r>
        <w:t xml:space="preserve">estimativa: </w:t>
      </w:r>
      <w:r w:rsidR="00F9688F">
        <w:t>2h</w:t>
      </w:r>
    </w:p>
    <w:p w14:paraId="46CFDE2D" w14:textId="0E202EF5" w:rsidR="00F9688F" w:rsidRDefault="00375F64" w:rsidP="00F9688F">
      <w:pPr>
        <w:pStyle w:val="EPP-Seonivel1"/>
      </w:pPr>
      <w:r>
        <w:t>Descrição</w:t>
      </w:r>
      <w:bookmarkEnd w:id="0"/>
      <w:r w:rsidR="004B1997">
        <w:t xml:space="preserve"> da hist</w:t>
      </w:r>
      <w:r w:rsidR="00F9688F">
        <w:t>ó</w:t>
      </w:r>
      <w:r w:rsidR="004B1997">
        <w:t>ria</w:t>
      </w:r>
      <w:bookmarkStart w:id="1" w:name="_Toc464633894"/>
    </w:p>
    <w:p w14:paraId="09B2C213" w14:textId="69DA4B15" w:rsidR="00F9688F" w:rsidRPr="00F9688F" w:rsidRDefault="000D39D1" w:rsidP="00F9688F">
      <w:r>
        <w:t>Como um usuário externo, desejo enviar uma solicitação de verificação de cadastro para que os administradores validem meu usuário no sistema e eu posso acessar suas funcionalidades.</w:t>
      </w:r>
    </w:p>
    <w:p w14:paraId="7888962A" w14:textId="4B53E279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2AF5B395" w14:textId="478D59F0" w:rsidR="00016CF6" w:rsidRDefault="00016CF6" w:rsidP="00016CF6">
      <w:pPr>
        <w:pStyle w:val="EPP-Cabealho"/>
        <w:jc w:val="left"/>
      </w:pPr>
      <w:r w:rsidRPr="00275D1E">
        <w:rPr>
          <w:b/>
          <w:sz w:val="22"/>
          <w:szCs w:val="22"/>
        </w:rPr>
        <w:t>Pré-condição:</w:t>
      </w:r>
      <w:r>
        <w:t xml:space="preserve"> </w:t>
      </w:r>
      <w:r w:rsidR="000D39D1" w:rsidRPr="000D39D1">
        <w:rPr>
          <w:iCs/>
          <w:color w:val="auto"/>
        </w:rPr>
        <w:t>Usuário tem necessidade de realizar um cadastro para poder utilizar as funcionalidade do sistema</w:t>
      </w:r>
      <w:r w:rsidR="000D39D1">
        <w:rPr>
          <w:iCs/>
          <w:color w:val="auto"/>
        </w:rPr>
        <w:t>.</w:t>
      </w:r>
    </w:p>
    <w:p w14:paraId="2EF72B61" w14:textId="77777777" w:rsidR="00016CF6" w:rsidRPr="00275D1E" w:rsidRDefault="00016CF6" w:rsidP="00016CF6">
      <w:pPr>
        <w:pStyle w:val="EPP-Cabealho"/>
        <w:jc w:val="left"/>
        <w:rPr>
          <w:sz w:val="22"/>
          <w:szCs w:val="22"/>
        </w:rPr>
      </w:pPr>
    </w:p>
    <w:p w14:paraId="5B47F051" w14:textId="77777777" w:rsidR="001636B5" w:rsidRPr="00275D1E" w:rsidRDefault="00016CF6" w:rsidP="00016CF6">
      <w:pPr>
        <w:pStyle w:val="EPP-Cabealho"/>
        <w:jc w:val="left"/>
        <w:rPr>
          <w:sz w:val="22"/>
          <w:szCs w:val="22"/>
        </w:rPr>
      </w:pPr>
      <w:r w:rsidRPr="00275D1E">
        <w:rPr>
          <w:b/>
          <w:sz w:val="22"/>
          <w:szCs w:val="22"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2"/>
        <w:gridCol w:w="3475"/>
        <w:gridCol w:w="3060"/>
        <w:gridCol w:w="2141"/>
      </w:tblGrid>
      <w:tr w:rsidR="00016CF6" w:rsidRPr="00016CF6" w14:paraId="3778A0D8" w14:textId="77777777" w:rsidTr="000D39D1">
        <w:tc>
          <w:tcPr>
            <w:tcW w:w="952" w:type="dxa"/>
          </w:tcPr>
          <w:p w14:paraId="71DB4996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475" w:type="dxa"/>
          </w:tcPr>
          <w:p w14:paraId="04A2EA7E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3060" w:type="dxa"/>
          </w:tcPr>
          <w:p w14:paraId="790AA5EF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141" w:type="dxa"/>
          </w:tcPr>
          <w:p w14:paraId="288CAA93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75484065" w14:textId="77777777" w:rsidTr="000D39D1">
        <w:trPr>
          <w:trHeight w:val="798"/>
        </w:trPr>
        <w:tc>
          <w:tcPr>
            <w:tcW w:w="952" w:type="dxa"/>
          </w:tcPr>
          <w:p w14:paraId="29BF5756" w14:textId="1BA78E99" w:rsidR="00016CF6" w:rsidRPr="00275D1E" w:rsidRDefault="00F9688F" w:rsidP="00275D1E">
            <w:pPr>
              <w:pStyle w:val="EPP-Comentario"/>
              <w:rPr>
                <w:i w:val="0"/>
                <w:iCs/>
                <w:color w:val="auto"/>
              </w:rPr>
            </w:pPr>
            <w:r w:rsidRPr="00275D1E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475" w:type="dxa"/>
          </w:tcPr>
          <w:p w14:paraId="2DA1D55A" w14:textId="77777777" w:rsidR="00016CF6" w:rsidRDefault="000D39D1" w:rsidP="00275D1E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Realizar Cadastro no Sistema</w:t>
            </w:r>
          </w:p>
          <w:p w14:paraId="2C86420E" w14:textId="6A0A711A" w:rsidR="000D39D1" w:rsidRPr="00275D1E" w:rsidRDefault="000D39D1" w:rsidP="00275D1E">
            <w:pPr>
              <w:pStyle w:val="EPP-Comentario"/>
              <w:rPr>
                <w:i w:val="0"/>
                <w:iCs/>
                <w:color w:val="auto"/>
              </w:rPr>
            </w:pPr>
          </w:p>
        </w:tc>
        <w:tc>
          <w:tcPr>
            <w:tcW w:w="3060" w:type="dxa"/>
          </w:tcPr>
          <w:p w14:paraId="587BA2D5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nome: "Breno Aparecido", </w:t>
            </w:r>
          </w:p>
          <w:p w14:paraId="1A22B64C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matricula: "SL305095X", </w:t>
            </w:r>
          </w:p>
          <w:p w14:paraId="40B8512F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>endereco: "Rua C, 789 - São Paulo",</w:t>
            </w:r>
          </w:p>
          <w:p w14:paraId="7A0F4E2A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data_nasc: "1991-04-05", </w:t>
            </w:r>
          </w:p>
          <w:p w14:paraId="38369626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email: "breno.silvaa@email.com", </w:t>
            </w:r>
          </w:p>
          <w:p w14:paraId="35A0D553" w14:textId="212AF112" w:rsidR="00016CF6" w:rsidRPr="00275D1E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>senha: 098765;</w:t>
            </w:r>
          </w:p>
        </w:tc>
        <w:tc>
          <w:tcPr>
            <w:tcW w:w="2141" w:type="dxa"/>
          </w:tcPr>
          <w:p w14:paraId="76249A81" w14:textId="532B08AB" w:rsidR="00016CF6" w:rsidRPr="00275D1E" w:rsidRDefault="000D39D1" w:rsidP="00275D1E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>Mensagem de “Usuário cadastrado com sucesso e aguardando validação”</w:t>
            </w:r>
          </w:p>
        </w:tc>
      </w:tr>
      <w:tr w:rsidR="00275D1E" w14:paraId="502EEABD" w14:textId="77777777" w:rsidTr="000D39D1">
        <w:trPr>
          <w:trHeight w:val="838"/>
        </w:trPr>
        <w:tc>
          <w:tcPr>
            <w:tcW w:w="952" w:type="dxa"/>
          </w:tcPr>
          <w:p w14:paraId="0A39D1F9" w14:textId="043AC966" w:rsidR="00275D1E" w:rsidRPr="00275D1E" w:rsidRDefault="00275D1E" w:rsidP="00275D1E">
            <w:pPr>
              <w:pStyle w:val="EPP-Comentario"/>
              <w:rPr>
                <w:i w:val="0"/>
                <w:iCs/>
                <w:color w:val="auto"/>
              </w:rPr>
            </w:pPr>
            <w:r w:rsidRPr="00275D1E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475" w:type="dxa"/>
          </w:tcPr>
          <w:p w14:paraId="57CF3390" w14:textId="77777777" w:rsid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Realizar Cadastro no Sistema</w:t>
            </w:r>
          </w:p>
          <w:p w14:paraId="6738FDAB" w14:textId="58BFF963" w:rsidR="00275D1E" w:rsidRPr="00275D1E" w:rsidRDefault="00275D1E" w:rsidP="00275D1E">
            <w:pPr>
              <w:pStyle w:val="EPP-Comentario"/>
              <w:rPr>
                <w:i w:val="0"/>
                <w:iCs/>
                <w:color w:val="auto"/>
              </w:rPr>
            </w:pPr>
          </w:p>
        </w:tc>
        <w:tc>
          <w:tcPr>
            <w:tcW w:w="3060" w:type="dxa"/>
          </w:tcPr>
          <w:p w14:paraId="3387AFFB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nome: "João Silva", </w:t>
            </w:r>
          </w:p>
          <w:p w14:paraId="7776FE55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matricula: "SL3050807", </w:t>
            </w:r>
          </w:p>
          <w:p w14:paraId="2B07EE07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>endereco: "Rua A, 123 - São Paulo",</w:t>
            </w:r>
          </w:p>
          <w:p w14:paraId="6A4352CA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data_nasc: "1995-06-15", </w:t>
            </w:r>
          </w:p>
          <w:p w14:paraId="33CBFDD4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email: "joao.silva@email.com", </w:t>
            </w:r>
          </w:p>
          <w:p w14:paraId="10687C84" w14:textId="33D57DD1" w:rsidR="00275D1E" w:rsidRPr="00275D1E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>senha: 123456;</w:t>
            </w:r>
          </w:p>
        </w:tc>
        <w:tc>
          <w:tcPr>
            <w:tcW w:w="2141" w:type="dxa"/>
          </w:tcPr>
          <w:p w14:paraId="137D7CF1" w14:textId="6311DAC3" w:rsidR="00275D1E" w:rsidRPr="00275D1E" w:rsidRDefault="000D39D1" w:rsidP="00275D1E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>Mensagem de “Usuário já cadastrado e validado"</w:t>
            </w:r>
          </w:p>
        </w:tc>
      </w:tr>
      <w:tr w:rsidR="00275D1E" w14:paraId="774B61E6" w14:textId="77777777" w:rsidTr="000D39D1">
        <w:trPr>
          <w:trHeight w:val="708"/>
        </w:trPr>
        <w:tc>
          <w:tcPr>
            <w:tcW w:w="952" w:type="dxa"/>
          </w:tcPr>
          <w:p w14:paraId="6FDB5481" w14:textId="6A95853C" w:rsidR="00275D1E" w:rsidRPr="00275D1E" w:rsidRDefault="00275D1E" w:rsidP="00275D1E">
            <w:pPr>
              <w:pStyle w:val="EPP-Comentario"/>
              <w:rPr>
                <w:i w:val="0"/>
                <w:iCs/>
                <w:color w:val="auto"/>
              </w:rPr>
            </w:pPr>
            <w:r w:rsidRPr="00275D1E">
              <w:rPr>
                <w:i w:val="0"/>
                <w:iCs/>
                <w:color w:val="auto"/>
              </w:rPr>
              <w:t>03</w:t>
            </w:r>
          </w:p>
        </w:tc>
        <w:tc>
          <w:tcPr>
            <w:tcW w:w="3475" w:type="dxa"/>
          </w:tcPr>
          <w:p w14:paraId="475C6B9D" w14:textId="77777777" w:rsid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Realizar Cadastro no Sistema</w:t>
            </w:r>
          </w:p>
          <w:p w14:paraId="4C45D5C5" w14:textId="319BF6EB" w:rsidR="00275D1E" w:rsidRPr="00275D1E" w:rsidRDefault="00275D1E" w:rsidP="00275D1E">
            <w:pPr>
              <w:pStyle w:val="EPP-Comentario"/>
              <w:rPr>
                <w:i w:val="0"/>
                <w:iCs/>
                <w:color w:val="auto"/>
              </w:rPr>
            </w:pPr>
          </w:p>
        </w:tc>
        <w:tc>
          <w:tcPr>
            <w:tcW w:w="3060" w:type="dxa"/>
          </w:tcPr>
          <w:p w14:paraId="2D76CDB1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nome: "Maria Oliveira", </w:t>
            </w:r>
          </w:p>
          <w:p w14:paraId="41BDCC07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matricula: "SL305067X", </w:t>
            </w:r>
          </w:p>
          <w:p w14:paraId="29490262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>endereco: "Av. B, 456 - São Paulo",</w:t>
            </w:r>
          </w:p>
          <w:p w14:paraId="70ED3B45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data_nasc: "1998-09-22", </w:t>
            </w:r>
          </w:p>
          <w:p w14:paraId="5807C5D1" w14:textId="77777777" w:rsidR="000D39D1" w:rsidRPr="000D39D1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 xml:space="preserve">email: "maria.oliveira@email.com", </w:t>
            </w:r>
          </w:p>
          <w:p w14:paraId="2E26B89D" w14:textId="3D3CD797" w:rsidR="00275D1E" w:rsidRPr="00275D1E" w:rsidRDefault="000D39D1" w:rsidP="000D39D1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>senha: 654321;</w:t>
            </w:r>
          </w:p>
        </w:tc>
        <w:tc>
          <w:tcPr>
            <w:tcW w:w="2141" w:type="dxa"/>
          </w:tcPr>
          <w:p w14:paraId="1E8534E8" w14:textId="79E5E1D7" w:rsidR="00275D1E" w:rsidRPr="00275D1E" w:rsidRDefault="000D39D1" w:rsidP="00275D1E">
            <w:pPr>
              <w:pStyle w:val="EPP-Comentario"/>
              <w:rPr>
                <w:i w:val="0"/>
                <w:iCs/>
                <w:color w:val="auto"/>
              </w:rPr>
            </w:pPr>
            <w:r w:rsidRPr="000D39D1">
              <w:rPr>
                <w:i w:val="0"/>
                <w:iCs/>
                <w:color w:val="auto"/>
              </w:rPr>
              <w:t>Mensagem de “Usuário já cadastrado e em processo de validação"</w:t>
            </w:r>
            <w:bookmarkStart w:id="3" w:name="_GoBack"/>
            <w:bookmarkEnd w:id="3"/>
          </w:p>
        </w:tc>
      </w:tr>
    </w:tbl>
    <w:p w14:paraId="3D2C2ADB" w14:textId="77777777" w:rsidR="00016CF6" w:rsidRDefault="00016CF6" w:rsidP="007E6CB5">
      <w:pPr>
        <w:pStyle w:val="EPP-Comentario"/>
      </w:pPr>
    </w:p>
    <w:p w14:paraId="6274F616" w14:textId="77777777" w:rsidR="0033170C" w:rsidRDefault="0033170C" w:rsidP="0033170C">
      <w:pPr>
        <w:pStyle w:val="EPP-Seonivel1"/>
      </w:pPr>
      <w:r>
        <w:t>tEM PROTÓTIPO?</w:t>
      </w:r>
    </w:p>
    <w:p w14:paraId="3C11A4BA" w14:textId="18381D8F" w:rsidR="0033170C" w:rsidRDefault="00275D1E" w:rsidP="007E6CB5">
      <w:pPr>
        <w:pStyle w:val="EPP-Comentario"/>
        <w:rPr>
          <w:b/>
          <w:bCs/>
          <w:i w:val="0"/>
          <w:iCs/>
          <w:color w:val="auto"/>
        </w:rPr>
      </w:pPr>
      <w:r w:rsidRPr="00275D1E">
        <w:rPr>
          <w:b/>
          <w:bCs/>
          <w:i w:val="0"/>
          <w:iCs/>
          <w:color w:val="auto"/>
        </w:rPr>
        <w:t>Protótipo disponível em:</w:t>
      </w:r>
    </w:p>
    <w:p w14:paraId="5CB78CFC" w14:textId="77777777" w:rsidR="00275D1E" w:rsidRPr="00275D1E" w:rsidRDefault="00275D1E" w:rsidP="007E6CB5">
      <w:pPr>
        <w:pStyle w:val="EPP-Comentario"/>
        <w:rPr>
          <w:b/>
          <w:bCs/>
          <w:i w:val="0"/>
          <w:iCs/>
          <w:color w:val="auto"/>
        </w:rPr>
      </w:pPr>
    </w:p>
    <w:p w14:paraId="1E7EAB24" w14:textId="5B6FABF3" w:rsidR="00275D1E" w:rsidRPr="00275D1E" w:rsidRDefault="00501DD4" w:rsidP="007E6CB5">
      <w:pPr>
        <w:pStyle w:val="EPP-Comentario"/>
        <w:rPr>
          <w:b/>
          <w:bCs/>
          <w:i w:val="0"/>
          <w:iCs/>
          <w:color w:val="auto"/>
        </w:rPr>
      </w:pPr>
      <w:hyperlink r:id="rId7" w:history="1">
        <w:r w:rsidR="00275D1E" w:rsidRPr="00275D1E">
          <w:rPr>
            <w:rStyle w:val="Hyperlink"/>
            <w:b/>
            <w:bCs/>
            <w:i w:val="0"/>
            <w:iCs/>
          </w:rPr>
          <w:t>https://github.com/victor-exner/Instituto-360/tree/main/3.Implementacao</w:t>
        </w:r>
      </w:hyperlink>
    </w:p>
    <w:sectPr w:rsidR="00275D1E" w:rsidRPr="00275D1E">
      <w:headerReference w:type="default" r:id="rId8"/>
      <w:footerReference w:type="default" r:id="rId9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AB644F" w14:textId="77777777" w:rsidR="00501DD4" w:rsidRDefault="00501DD4">
      <w:r>
        <w:separator/>
      </w:r>
    </w:p>
  </w:endnote>
  <w:endnote w:type="continuationSeparator" w:id="0">
    <w:p w14:paraId="72569494" w14:textId="77777777" w:rsidR="00501DD4" w:rsidRDefault="00501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92D0D9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305EB7A0" w14:textId="77777777">
      <w:trPr>
        <w:cantSplit/>
      </w:trPr>
      <w:tc>
        <w:tcPr>
          <w:tcW w:w="6300" w:type="dxa"/>
        </w:tcPr>
        <w:p w14:paraId="2362DF3E" w14:textId="77777777" w:rsidR="00FB4266" w:rsidRDefault="00501DD4" w:rsidP="007E6CB5">
          <w:pPr>
            <w:pStyle w:val="EPP-Cabealho"/>
          </w:pPr>
          <w:sdt>
            <w:sdt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>
                <w:t>&lt;Sigla do Projeto&gt; - &lt;Nome do Projeto&gt;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>
                <w:t>Versão &lt;X&gt;</w:t>
              </w:r>
            </w:sdtContent>
          </w:sdt>
        </w:p>
      </w:tc>
      <w:tc>
        <w:tcPr>
          <w:tcW w:w="1705" w:type="dxa"/>
          <w:vAlign w:val="center"/>
        </w:tcPr>
        <w:p w14:paraId="231AFFCD" w14:textId="2F0E8151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5DD430BD" w14:textId="4E8D632A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39D1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0D39D1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3CB73D5B" w14:textId="0F64B3DC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r w:rsidR="00501DD4">
      <w:fldChar w:fldCharType="begin"/>
    </w:r>
    <w:r w:rsidR="00501DD4">
      <w:instrText xml:space="preserve"> DOCPROPERTY  "Versão Modelo"  \* MERGEFORMAT </w:instrText>
    </w:r>
    <w:r w:rsidR="00501DD4">
      <w:fldChar w:fldCharType="separate"/>
    </w:r>
    <w:r w:rsidR="00D46A0A">
      <w:t>1</w:t>
    </w:r>
    <w:r w:rsidR="00501DD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ADC313" w14:textId="77777777" w:rsidR="00501DD4" w:rsidRDefault="00501DD4">
      <w:r>
        <w:separator/>
      </w:r>
    </w:p>
  </w:footnote>
  <w:footnote w:type="continuationSeparator" w:id="0">
    <w:p w14:paraId="41CE87D3" w14:textId="77777777" w:rsidR="00501DD4" w:rsidRDefault="00501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6FDD6F87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692C55B4" w14:textId="6583C021" w:rsidR="00FB4266" w:rsidRDefault="00375F64" w:rsidP="007E6CB5">
          <w:pPr>
            <w:pStyle w:val="EPP-Cabealho"/>
            <w:rPr>
              <w:b/>
              <w:bCs/>
            </w:rPr>
          </w:pPr>
          <w:r>
            <w:t>&lt;</w:t>
          </w:r>
          <w:r w:rsidR="00275D1E">
            <w:t>INST360</w:t>
          </w:r>
          <w:r>
            <w:t>&gt;</w:t>
          </w: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14:paraId="64E0D9B1" w14:textId="55AF4B37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</w:t>
              </w:r>
              <w:r w:rsidR="00F9688F">
                <w:rPr>
                  <w:bCs/>
                </w:rPr>
                <w:t>1</w:t>
              </w:r>
              <w:r>
                <w:rPr>
                  <w:bCs/>
                </w:rPr>
                <w:t>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210C4C72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1D0C7E23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88F"/>
    <w:rsid w:val="0000781E"/>
    <w:rsid w:val="00016CF6"/>
    <w:rsid w:val="00096D0C"/>
    <w:rsid w:val="000C77A8"/>
    <w:rsid w:val="000D39D1"/>
    <w:rsid w:val="00141BB7"/>
    <w:rsid w:val="00153EE8"/>
    <w:rsid w:val="0015555B"/>
    <w:rsid w:val="001636B5"/>
    <w:rsid w:val="00185D0C"/>
    <w:rsid w:val="001E0869"/>
    <w:rsid w:val="00254122"/>
    <w:rsid w:val="00275D1E"/>
    <w:rsid w:val="0033170C"/>
    <w:rsid w:val="00366AC2"/>
    <w:rsid w:val="00372714"/>
    <w:rsid w:val="00375F64"/>
    <w:rsid w:val="00442A5D"/>
    <w:rsid w:val="00453FD0"/>
    <w:rsid w:val="0049456B"/>
    <w:rsid w:val="004B1997"/>
    <w:rsid w:val="00501DD4"/>
    <w:rsid w:val="00580EC3"/>
    <w:rsid w:val="005C2EBC"/>
    <w:rsid w:val="00636D67"/>
    <w:rsid w:val="00651E57"/>
    <w:rsid w:val="0069452F"/>
    <w:rsid w:val="006A0A78"/>
    <w:rsid w:val="006D351F"/>
    <w:rsid w:val="007839CF"/>
    <w:rsid w:val="007C4737"/>
    <w:rsid w:val="007C69CD"/>
    <w:rsid w:val="007E1532"/>
    <w:rsid w:val="007E6CB5"/>
    <w:rsid w:val="008202EF"/>
    <w:rsid w:val="0082433C"/>
    <w:rsid w:val="00824D94"/>
    <w:rsid w:val="00831D9B"/>
    <w:rsid w:val="00841EC0"/>
    <w:rsid w:val="009716B2"/>
    <w:rsid w:val="00994B67"/>
    <w:rsid w:val="009A6367"/>
    <w:rsid w:val="009B0E25"/>
    <w:rsid w:val="00AA73B9"/>
    <w:rsid w:val="00AC5BC3"/>
    <w:rsid w:val="00AF2C6E"/>
    <w:rsid w:val="00B210BA"/>
    <w:rsid w:val="00B5102A"/>
    <w:rsid w:val="00BA0484"/>
    <w:rsid w:val="00BB664B"/>
    <w:rsid w:val="00C16EDA"/>
    <w:rsid w:val="00C36863"/>
    <w:rsid w:val="00C57F6A"/>
    <w:rsid w:val="00CB5C0A"/>
    <w:rsid w:val="00D3374F"/>
    <w:rsid w:val="00D46A0A"/>
    <w:rsid w:val="00D60B3D"/>
    <w:rsid w:val="00E700C7"/>
    <w:rsid w:val="00E74320"/>
    <w:rsid w:val="00E85C1E"/>
    <w:rsid w:val="00EA5759"/>
    <w:rsid w:val="00F86AAC"/>
    <w:rsid w:val="00F9688F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290A11"/>
  <w15:docId w15:val="{17C4C31A-4184-4BCF-82C1-E27C3386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Fontepargpadro"/>
    <w:uiPriority w:val="99"/>
    <w:semiHidden/>
    <w:unhideWhenUsed/>
    <w:rsid w:val="00F96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victor-exner/Instituto-360/tree/main/3.Implementa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inav\Downloads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TotalTime>55</TotalTime>
  <Pages>1</Pages>
  <Words>225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&lt;1&gt;-&lt;Historia de Usuario&gt;</vt:lpstr>
    </vt:vector>
  </TitlesOfParts>
  <Manager>&lt;Sigla do Projeto&gt; - &lt;Nome do Projeto&gt;</Manager>
  <Company/>
  <LinksUpToDate>false</LinksUpToDate>
  <CharactersWithSpaces>1444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&lt;1&gt;-&lt;Historia de Usuario&gt;</dc:title>
  <dc:subject>Versão &lt;X&gt;</dc:subject>
  <dc:creator>Henrique Exner Perina, Victor</dc:creator>
  <cp:lastModifiedBy>aluno</cp:lastModifiedBy>
  <cp:revision>7</cp:revision>
  <cp:lastPrinted>2026-04-27T19:06:00Z</cp:lastPrinted>
  <dcterms:created xsi:type="dcterms:W3CDTF">2026-04-25T15:22:00Z</dcterms:created>
  <dcterms:modified xsi:type="dcterms:W3CDTF">2026-04-29T23:45:00Z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