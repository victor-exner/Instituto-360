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4F6C0" w14:textId="77777777" w:rsidR="00F5252D" w:rsidRDefault="003D1B14">
      <w:pPr>
        <w:pStyle w:val="Ttulo1"/>
      </w:pPr>
      <w:r>
        <w:t>Identificação</w:t>
      </w:r>
    </w:p>
    <w:p w14:paraId="12AAF427" w14:textId="77777777" w:rsidR="00BD3CFE" w:rsidRDefault="00BD3CFE" w:rsidP="00BD3CFE">
      <w:pPr>
        <w:pStyle w:val="Instruo"/>
        <w:rPr>
          <w:i w:val="0"/>
          <w:iCs/>
          <w:color w:val="auto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i w:val="0"/>
          <w:iCs/>
          <w:color w:val="auto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Fase 1 – </w:t>
      </w:r>
      <w:r w:rsidRPr="00BD3CFE">
        <w:rPr>
          <w:i w:val="0"/>
          <w:iCs/>
          <w:color w:val="auto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Planejamento</w:t>
      </w:r>
    </w:p>
    <w:p w14:paraId="43652BD3" w14:textId="77777777" w:rsidR="00F5252D" w:rsidRDefault="00F5252D"/>
    <w:tbl>
      <w:tblPr>
        <w:tblW w:w="4972" w:type="pct"/>
        <w:tblInd w:w="68" w:type="dxa"/>
        <w:tblBorders>
          <w:insideV w:val="single" w:sz="4" w:space="0" w:color="auto"/>
        </w:tblBorders>
        <w:tblLayout w:type="fixed"/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1004"/>
        <w:gridCol w:w="2000"/>
        <w:gridCol w:w="1793"/>
        <w:gridCol w:w="1793"/>
        <w:gridCol w:w="1557"/>
        <w:gridCol w:w="1572"/>
      </w:tblGrid>
      <w:tr w:rsidR="00F5252D" w14:paraId="66518E03" w14:textId="77777777">
        <w:trPr>
          <w:cantSplit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1B4F0536" w14:textId="77777777" w:rsidR="00F5252D" w:rsidRDefault="003D1B14">
            <w:pPr>
              <w:jc w:val="left"/>
            </w:pPr>
            <w:r>
              <w:rPr>
                <w:b/>
              </w:rPr>
              <w:t>Data</w:t>
            </w:r>
            <w:r>
              <w:t xml:space="preserve">: 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7AE00" w14:textId="77777777" w:rsidR="00F5252D" w:rsidRDefault="00BD3CFE">
            <w:pPr>
              <w:jc w:val="left"/>
            </w:pPr>
            <w:r>
              <w:t>03/04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0D2B177C" w14:textId="77777777" w:rsidR="00F5252D" w:rsidRDefault="003D1B14">
            <w:pPr>
              <w:jc w:val="left"/>
            </w:pPr>
            <w:r>
              <w:rPr>
                <w:b/>
              </w:rPr>
              <w:t>Início:</w:t>
            </w:r>
            <w:r>
              <w:rPr>
                <w:bCs/>
              </w:rPr>
              <w:t xml:space="preserve"> 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0AF96" w14:textId="6214B3A8" w:rsidR="00F5252D" w:rsidRDefault="00BD3CFE">
            <w:pPr>
              <w:jc w:val="left"/>
            </w:pPr>
            <w:r>
              <w:t>15:</w:t>
            </w:r>
            <w:r w:rsidR="00FC02B7">
              <w:t>20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6BCCE887" w14:textId="77777777" w:rsidR="00F5252D" w:rsidRDefault="003D1B14">
            <w:pPr>
              <w:jc w:val="left"/>
            </w:pPr>
            <w:r>
              <w:rPr>
                <w:b/>
              </w:rPr>
              <w:t>Término:</w:t>
            </w:r>
            <w:r>
              <w:rPr>
                <w:bCs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1777C" w14:textId="5B0E8457" w:rsidR="00F5252D" w:rsidRDefault="00FC02B7">
            <w:pPr>
              <w:jc w:val="left"/>
            </w:pPr>
            <w:r>
              <w:t>16:50</w:t>
            </w:r>
          </w:p>
        </w:tc>
      </w:tr>
      <w:tr w:rsidR="00F5252D" w14:paraId="7669B6F6" w14:textId="77777777">
        <w:trPr>
          <w:cantSplit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61C1EB3F" w14:textId="77777777" w:rsidR="00F5252D" w:rsidRDefault="003D1B14">
            <w:pPr>
              <w:jc w:val="left"/>
            </w:pPr>
            <w:r>
              <w:rPr>
                <w:b/>
              </w:rPr>
              <w:t>Local:</w:t>
            </w:r>
            <w:r>
              <w:t xml:space="preserve"> </w:t>
            </w:r>
          </w:p>
        </w:tc>
        <w:tc>
          <w:tcPr>
            <w:tcW w:w="55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AA7C7" w14:textId="77777777" w:rsidR="00F5252D" w:rsidRDefault="00BD3CFE">
            <w:pPr>
              <w:jc w:val="left"/>
            </w:pPr>
            <w:r>
              <w:t>Google meet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01B3599C" w14:textId="77777777" w:rsidR="00F5252D" w:rsidRDefault="003D1B14">
            <w:pPr>
              <w:jc w:val="left"/>
              <w:rPr>
                <w:lang w:val="pt-PT"/>
              </w:rPr>
            </w:pPr>
            <w:r>
              <w:rPr>
                <w:b/>
                <w:lang w:val="pt-PT"/>
              </w:rPr>
              <w:t>Redator:</w:t>
            </w:r>
            <w:r>
              <w:rPr>
                <w:lang w:val="pt-PT"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160C1" w14:textId="77777777" w:rsidR="00F5252D" w:rsidRDefault="00BD3CFE">
            <w:pPr>
              <w:jc w:val="left"/>
              <w:rPr>
                <w:lang w:val="pt-PT"/>
              </w:rPr>
            </w:pPr>
            <w:r>
              <w:rPr>
                <w:lang w:val="pt-PT"/>
              </w:rPr>
              <w:t>Luís Guilherme</w:t>
            </w:r>
          </w:p>
        </w:tc>
      </w:tr>
      <w:tr w:rsidR="00F5252D" w14:paraId="131C33D5" w14:textId="77777777">
        <w:trPr>
          <w:cantSplit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09CECF5" w14:textId="77777777" w:rsidR="00F5252D" w:rsidRDefault="003D1B14">
            <w:pPr>
              <w:jc w:val="left"/>
              <w:rPr>
                <w:bCs/>
              </w:rPr>
            </w:pPr>
            <w:r>
              <w:rPr>
                <w:b/>
              </w:rPr>
              <w:t xml:space="preserve">Projeto: </w:t>
            </w:r>
          </w:p>
        </w:tc>
        <w:tc>
          <w:tcPr>
            <w:tcW w:w="87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B5AEE" w14:textId="77777777" w:rsidR="00F5252D" w:rsidRDefault="00BD3CFE" w:rsidP="00531DBF">
            <w:pPr>
              <w:jc w:val="left"/>
              <w:rPr>
                <w:bCs/>
              </w:rPr>
            </w:pPr>
            <w:r>
              <w:t>Instituto 360</w:t>
            </w:r>
            <w:fldSimple w:instr=" DOCPROPERTY MANAGER ">
              <w:r w:rsidR="00EA292F">
                <w:t>I360 - Instituto 360</w:t>
              </w:r>
            </w:fldSimple>
          </w:p>
        </w:tc>
      </w:tr>
    </w:tbl>
    <w:p w14:paraId="3BFD1DEA" w14:textId="77777777" w:rsidR="00F5252D" w:rsidRDefault="00F5252D"/>
    <w:tbl>
      <w:tblPr>
        <w:tblW w:w="4970" w:type="pct"/>
        <w:tblInd w:w="7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39"/>
        <w:gridCol w:w="1131"/>
        <w:gridCol w:w="1378"/>
        <w:gridCol w:w="1619"/>
        <w:gridCol w:w="2226"/>
        <w:gridCol w:w="1226"/>
      </w:tblGrid>
      <w:tr w:rsidR="00F5252D" w14:paraId="57061AE4" w14:textId="77777777" w:rsidTr="00BD3CFE">
        <w:trPr>
          <w:cantSplit/>
        </w:trPr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787161F0" w14:textId="77777777" w:rsidR="00F5252D" w:rsidRDefault="00FE2718">
            <w:pPr>
              <w:jc w:val="center"/>
              <w:rPr>
                <w:b/>
              </w:rPr>
            </w:pPr>
            <w:r>
              <w:rPr>
                <w:b/>
              </w:rPr>
              <w:t>Participantes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0C71C6A" w14:textId="77777777"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Presente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6199DB75" w14:textId="77777777"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Área / Empresa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6685063F" w14:textId="77777777"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Telefone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184D8A90" w14:textId="77777777"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E-mail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71C96A76" w14:textId="77777777"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</w:tr>
      <w:tr w:rsidR="00F5252D" w14:paraId="028B90CD" w14:textId="77777777" w:rsidTr="00BD3CFE">
        <w:trPr>
          <w:cantSplit/>
        </w:trPr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27792" w14:textId="77777777" w:rsidR="00F5252D" w:rsidRDefault="00BD3CFE" w:rsidP="00BD3CFE">
            <w:pPr>
              <w:pStyle w:val="Rodap"/>
              <w:numPr>
                <w:ilvl w:val="0"/>
                <w:numId w:val="4"/>
              </w:numPr>
              <w:tabs>
                <w:tab w:val="clear" w:pos="360"/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Breno Aparecido Pimenta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1CE3E" w14:textId="1E1055B1" w:rsidR="00F5252D" w:rsidRDefault="00FC02B7">
            <w:pPr>
              <w:ind w:left="-70" w:right="-70"/>
              <w:jc w:val="center"/>
            </w:pPr>
            <w:r>
              <w:rPr>
                <w:sz w:val="19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</w:r>
            <w:r>
              <w:rPr>
                <w:sz w:val="19"/>
                <w:lang w:val="en-US"/>
              </w:rPr>
              <w:fldChar w:fldCharType="separate"/>
            </w:r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1EED3" w14:textId="535E0014" w:rsidR="00F5252D" w:rsidRDefault="00FC02B7">
            <w:r>
              <w:t>Desenvolvedor - IFSP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3E75F" w14:textId="77777777" w:rsidR="00F5252D" w:rsidRDefault="00BD3CFE">
            <w:pPr>
              <w:ind w:left="-1"/>
            </w:pPr>
            <w:r>
              <w:t>19 99422-1048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015BB" w14:textId="77777777" w:rsidR="00F5252D" w:rsidRDefault="00BD3CFE">
            <w:r w:rsidRPr="00BD3CFE">
              <w:t>breno.pimenta@aluno.ifsp.edu.br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E8832" w14:textId="77777777" w:rsidR="00F5252D" w:rsidRDefault="00F5252D"/>
        </w:tc>
      </w:tr>
      <w:tr w:rsidR="00F5252D" w14:paraId="0D743E85" w14:textId="77777777" w:rsidTr="00BD3CFE">
        <w:trPr>
          <w:cantSplit/>
        </w:trPr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EC983" w14:textId="77777777" w:rsidR="00F5252D" w:rsidRDefault="00BD3CFE" w:rsidP="00BD3CFE">
            <w:pPr>
              <w:pStyle w:val="Rodap"/>
              <w:numPr>
                <w:ilvl w:val="0"/>
                <w:numId w:val="4"/>
              </w:numPr>
              <w:tabs>
                <w:tab w:val="clear" w:pos="360"/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Luís Guilherme Moreira Ciscon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58A8A" w14:textId="311AD48E" w:rsidR="00F5252D" w:rsidRDefault="00FC02B7">
            <w:pPr>
              <w:ind w:left="-70" w:right="-70"/>
              <w:jc w:val="center"/>
            </w:pPr>
            <w:r>
              <w:rPr>
                <w:sz w:val="19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</w:r>
            <w:r>
              <w:rPr>
                <w:sz w:val="19"/>
                <w:lang w:val="en-US"/>
              </w:rPr>
              <w:fldChar w:fldCharType="separate"/>
            </w:r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0AE2B" w14:textId="5835DF8C" w:rsidR="00F5252D" w:rsidRDefault="00FC02B7">
            <w:r>
              <w:t>Desenvolvedor - IFSP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67FE2" w14:textId="77777777" w:rsidR="00F5252D" w:rsidRDefault="00BD3CFE">
            <w:pPr>
              <w:ind w:left="-1"/>
            </w:pPr>
            <w:r>
              <w:t>11 96857-4543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50041" w14:textId="77777777" w:rsidR="00F5252D" w:rsidRDefault="00BD3CFE">
            <w:r w:rsidRPr="00BD3CFE">
              <w:t>ciscon.moreira@aluno.ifsp.edu.br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7A0E5" w14:textId="77777777" w:rsidR="00F5252D" w:rsidRDefault="00F5252D"/>
        </w:tc>
      </w:tr>
      <w:tr w:rsidR="00F5252D" w14:paraId="2FB44F1C" w14:textId="77777777" w:rsidTr="00BD3CFE">
        <w:trPr>
          <w:cantSplit/>
        </w:trPr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F392D" w14:textId="77777777" w:rsidR="00F5252D" w:rsidRDefault="00BD3CFE" w:rsidP="00BD3CFE">
            <w:pPr>
              <w:pStyle w:val="Rodap"/>
              <w:numPr>
                <w:ilvl w:val="0"/>
                <w:numId w:val="4"/>
              </w:numPr>
              <w:tabs>
                <w:tab w:val="clear" w:pos="360"/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Marcella Catharina Sabino Muniz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14A69" w14:textId="0C16CCF0" w:rsidR="00F5252D" w:rsidRDefault="00FC02B7">
            <w:pPr>
              <w:ind w:left="-70" w:right="-70"/>
              <w:jc w:val="center"/>
            </w:pPr>
            <w:r>
              <w:rPr>
                <w:sz w:val="19"/>
                <w:lang w:val="en-US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Selecionar2"/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</w:r>
            <w:r>
              <w:rPr>
                <w:sz w:val="19"/>
                <w:lang w:val="en-US"/>
              </w:rPr>
              <w:fldChar w:fldCharType="separate"/>
            </w:r>
            <w:r>
              <w:rPr>
                <w:sz w:val="19"/>
                <w:lang w:val="en-US"/>
              </w:rPr>
              <w:fldChar w:fldCharType="end"/>
            </w:r>
            <w:bookmarkEnd w:id="0"/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0A0E6" w14:textId="25CDE75C" w:rsidR="00F5252D" w:rsidRDefault="00FC02B7">
            <w:r>
              <w:t>Desenvolvedor - IFSP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949AF" w14:textId="77777777" w:rsidR="00F5252D" w:rsidRDefault="00BD3CFE">
            <w:pPr>
              <w:ind w:left="-1"/>
            </w:pPr>
            <w:r>
              <w:t>11 98485-4766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C85E9" w14:textId="77777777" w:rsidR="00F5252D" w:rsidRDefault="00BD3CFE">
            <w:r w:rsidRPr="00BD3CFE">
              <w:t>marcella.c@aluno.ifsp.edu.br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9EC1F" w14:textId="77777777" w:rsidR="00F5252D" w:rsidRDefault="00F5252D"/>
        </w:tc>
      </w:tr>
      <w:tr w:rsidR="00F5252D" w14:paraId="5BC53784" w14:textId="77777777" w:rsidTr="00BD3CFE">
        <w:trPr>
          <w:cantSplit/>
        </w:trPr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BA3BD" w14:textId="77777777" w:rsidR="00BD3CFE" w:rsidRDefault="00BD3CFE" w:rsidP="00BD3CFE">
            <w:pPr>
              <w:pStyle w:val="Rodap"/>
              <w:numPr>
                <w:ilvl w:val="0"/>
                <w:numId w:val="4"/>
              </w:numPr>
              <w:tabs>
                <w:tab w:val="clear" w:pos="360"/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Thiago Dionizio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556D5" w14:textId="566355A9" w:rsidR="00F5252D" w:rsidRDefault="00FC02B7">
            <w:pPr>
              <w:ind w:left="-70" w:right="-70"/>
              <w:jc w:val="center"/>
            </w:pPr>
            <w:r>
              <w:rPr>
                <w:sz w:val="19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</w:r>
            <w:r>
              <w:rPr>
                <w:sz w:val="19"/>
                <w:lang w:val="en-US"/>
              </w:rPr>
              <w:fldChar w:fldCharType="separate"/>
            </w:r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12D07" w14:textId="673184AB" w:rsidR="00F5252D" w:rsidRDefault="00FC02B7">
            <w:r>
              <w:t>Desenvolvedor - IFSP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944ED" w14:textId="77777777" w:rsidR="00F5252D" w:rsidRDefault="00BD3CFE">
            <w:r>
              <w:t>11 94235-1299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61AB4" w14:textId="77777777" w:rsidR="00F5252D" w:rsidRDefault="00BD3CFE">
            <w:r w:rsidRPr="00BD3CFE">
              <w:t>thiago.dionizio@aluno.ifsp.edu.br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B46BB" w14:textId="77777777" w:rsidR="00F5252D" w:rsidRDefault="00F5252D"/>
        </w:tc>
      </w:tr>
      <w:tr w:rsidR="00BD3CFE" w14:paraId="066106EC" w14:textId="77777777" w:rsidTr="00BD3CFE">
        <w:trPr>
          <w:cantSplit/>
        </w:trPr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FBD03" w14:textId="77777777" w:rsidR="00BD3CFE" w:rsidRDefault="00BD3CFE" w:rsidP="00BD3CFE">
            <w:pPr>
              <w:pStyle w:val="Rodap"/>
              <w:numPr>
                <w:ilvl w:val="0"/>
                <w:numId w:val="4"/>
              </w:numPr>
              <w:tabs>
                <w:tab w:val="clear" w:pos="360"/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Victor Henrique Exner Perina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2F1D0" w14:textId="77777777" w:rsidR="00BD3CFE" w:rsidRDefault="000E5D0C">
            <w:pPr>
              <w:ind w:left="-70" w:right="-70"/>
              <w:jc w:val="center"/>
              <w:rPr>
                <w:sz w:val="19"/>
                <w:lang w:val="en-US"/>
              </w:rPr>
            </w:pPr>
            <w:r>
              <w:rPr>
                <w:sz w:val="19"/>
                <w:lang w:val="en-US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</w:r>
            <w:r>
              <w:rPr>
                <w:sz w:val="19"/>
                <w:lang w:val="en-US"/>
              </w:rPr>
              <w:fldChar w:fldCharType="separate"/>
            </w:r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3643F" w14:textId="1A184E8A" w:rsidR="00BD3CFE" w:rsidRDefault="00FC02B7">
            <w:r>
              <w:t>Scrum master - IFSP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99AC1" w14:textId="77777777" w:rsidR="00BD3CFE" w:rsidRDefault="00BD3CFE">
            <w:r>
              <w:t>1198930-3225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2D519" w14:textId="77777777" w:rsidR="00BD3CFE" w:rsidRDefault="00BD3CFE">
            <w:r w:rsidRPr="00BD3CFE">
              <w:t>exner.victor@aluno.ifsp.edu.br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60B01" w14:textId="77777777" w:rsidR="00BD3CFE" w:rsidRDefault="00BD3CFE"/>
        </w:tc>
      </w:tr>
    </w:tbl>
    <w:p w14:paraId="5353523E" w14:textId="77777777" w:rsidR="00F5252D" w:rsidRDefault="00CB2144">
      <w:pPr>
        <w:pStyle w:val="Ttulo1"/>
      </w:pPr>
      <w:r>
        <w:t>OBJETIVO DA REUNIÃO</w:t>
      </w:r>
    </w:p>
    <w:p w14:paraId="3E86EB71" w14:textId="77777777" w:rsidR="00CA6E12" w:rsidRPr="00DF3059" w:rsidRDefault="000612BC">
      <w:pPr>
        <w:pStyle w:val="Instruo"/>
        <w:rPr>
          <w:i w:val="0"/>
          <w:iCs/>
        </w:rPr>
      </w:pPr>
      <w:r w:rsidRPr="00DF3059">
        <w:rPr>
          <w:i w:val="0"/>
          <w:iCs/>
          <w:color w:val="auto"/>
        </w:rPr>
        <w:t>Definir casos de usos</w:t>
      </w:r>
      <w:r w:rsidR="004C596C" w:rsidRPr="00DF3059">
        <w:rPr>
          <w:i w:val="0"/>
          <w:iCs/>
          <w:color w:val="auto"/>
        </w:rPr>
        <w:t>, dividir tarefas e atualizar repositório.</w:t>
      </w:r>
    </w:p>
    <w:p w14:paraId="59031C80" w14:textId="77777777" w:rsidR="00664E86" w:rsidRPr="00664E86" w:rsidRDefault="00CB2144" w:rsidP="00664E86">
      <w:pPr>
        <w:pStyle w:val="Ttulo1"/>
      </w:pPr>
      <w:r>
        <w:t>ASSUNTOS</w:t>
      </w:r>
    </w:p>
    <w:tbl>
      <w:tblPr>
        <w:tblW w:w="4970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8868"/>
      </w:tblGrid>
      <w:tr w:rsidR="001B31FC" w14:paraId="2603843C" w14:textId="77777777" w:rsidTr="001B31FC">
        <w:trPr>
          <w:trHeight w:val="350"/>
        </w:trPr>
        <w:tc>
          <w:tcPr>
            <w:tcW w:w="851" w:type="dxa"/>
            <w:shd w:val="clear" w:color="000000" w:fill="C0C0C0"/>
            <w:vAlign w:val="center"/>
          </w:tcPr>
          <w:p w14:paraId="67693B28" w14:textId="77777777" w:rsidR="001B31FC" w:rsidRDefault="001B31FC" w:rsidP="006C1C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8868" w:type="dxa"/>
            <w:shd w:val="clear" w:color="000000" w:fill="C0C0C0"/>
            <w:vAlign w:val="center"/>
          </w:tcPr>
          <w:p w14:paraId="4B0F5382" w14:textId="77777777" w:rsidR="001B31FC" w:rsidRDefault="00664E86" w:rsidP="006C1C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Assunto/Pergunta</w:t>
            </w:r>
          </w:p>
        </w:tc>
      </w:tr>
      <w:tr w:rsidR="001B31FC" w14:paraId="0538E28B" w14:textId="77777777" w:rsidTr="001B31FC">
        <w:tc>
          <w:tcPr>
            <w:tcW w:w="851" w:type="dxa"/>
          </w:tcPr>
          <w:p w14:paraId="6FF4BBC0" w14:textId="77777777" w:rsidR="001B31FC" w:rsidRPr="001B31FC" w:rsidRDefault="001B31FC" w:rsidP="006C1C4C">
            <w:pPr>
              <w:jc w:val="center"/>
              <w:rPr>
                <w:b/>
              </w:rPr>
            </w:pPr>
            <w:r w:rsidRPr="001B31FC">
              <w:rPr>
                <w:b/>
              </w:rPr>
              <w:t>1</w:t>
            </w:r>
          </w:p>
        </w:tc>
        <w:tc>
          <w:tcPr>
            <w:tcW w:w="8868" w:type="dxa"/>
            <w:vAlign w:val="center"/>
          </w:tcPr>
          <w:p w14:paraId="1AD3994E" w14:textId="77777777" w:rsidR="00664E86" w:rsidRDefault="00DF3059" w:rsidP="00DF3059">
            <w:pPr>
              <w:pStyle w:val="Instru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Diálogo sobre casos de uso na visão de cada participante da reunião.</w:t>
            </w:r>
          </w:p>
          <w:p w14:paraId="42AD162F" w14:textId="77777777" w:rsidR="00DF3059" w:rsidRPr="00DF3059" w:rsidRDefault="00DF3059" w:rsidP="00DF3059"/>
        </w:tc>
      </w:tr>
      <w:tr w:rsidR="001B31FC" w14:paraId="682D80E4" w14:textId="77777777" w:rsidTr="001B31FC">
        <w:tc>
          <w:tcPr>
            <w:tcW w:w="851" w:type="dxa"/>
          </w:tcPr>
          <w:p w14:paraId="72579D53" w14:textId="77777777" w:rsidR="001B31FC" w:rsidRPr="001B31FC" w:rsidRDefault="001B31FC" w:rsidP="006C1C4C">
            <w:pPr>
              <w:jc w:val="center"/>
              <w:rPr>
                <w:b/>
              </w:rPr>
            </w:pPr>
            <w:r w:rsidRPr="001B31FC">
              <w:rPr>
                <w:b/>
              </w:rPr>
              <w:t>2</w:t>
            </w:r>
          </w:p>
        </w:tc>
        <w:tc>
          <w:tcPr>
            <w:tcW w:w="8868" w:type="dxa"/>
            <w:vAlign w:val="center"/>
          </w:tcPr>
          <w:p w14:paraId="263B6726" w14:textId="77777777" w:rsidR="001B31FC" w:rsidRPr="00DF3059" w:rsidRDefault="00DF3059" w:rsidP="006C1C4C">
            <w:pPr>
              <w:rPr>
                <w:bCs/>
              </w:rPr>
            </w:pPr>
            <w:r>
              <w:rPr>
                <w:bCs/>
              </w:rPr>
              <w:t>Divisão de tarefas entre os integrantes presentes para adequação do repositório conforme o solicitado.</w:t>
            </w:r>
          </w:p>
          <w:p w14:paraId="4FF0E928" w14:textId="77777777" w:rsidR="005D21A8" w:rsidRPr="00317D25" w:rsidRDefault="005D21A8" w:rsidP="006C1C4C">
            <w:pPr>
              <w:rPr>
                <w:b/>
              </w:rPr>
            </w:pPr>
          </w:p>
        </w:tc>
      </w:tr>
      <w:tr w:rsidR="001B31FC" w:rsidRPr="0036756E" w14:paraId="75D06C99" w14:textId="77777777" w:rsidTr="001B31FC">
        <w:tc>
          <w:tcPr>
            <w:tcW w:w="851" w:type="dxa"/>
          </w:tcPr>
          <w:p w14:paraId="34B6911B" w14:textId="77777777" w:rsidR="001B31FC" w:rsidRPr="001B31FC" w:rsidRDefault="001B31FC" w:rsidP="006C1C4C">
            <w:pPr>
              <w:jc w:val="center"/>
              <w:rPr>
                <w:b/>
              </w:rPr>
            </w:pPr>
            <w:r w:rsidRPr="001B31FC">
              <w:rPr>
                <w:b/>
              </w:rPr>
              <w:t>3</w:t>
            </w:r>
          </w:p>
        </w:tc>
        <w:tc>
          <w:tcPr>
            <w:tcW w:w="8868" w:type="dxa"/>
            <w:vAlign w:val="center"/>
          </w:tcPr>
          <w:p w14:paraId="5AE99053" w14:textId="0EB83D69" w:rsidR="001B31FC" w:rsidRPr="00FC02B7" w:rsidRDefault="00FC02B7" w:rsidP="006C1C4C">
            <w:pPr>
              <w:rPr>
                <w:bCs/>
              </w:rPr>
            </w:pPr>
            <w:r>
              <w:rPr>
                <w:bCs/>
              </w:rPr>
              <w:t>Revisão documento visão.</w:t>
            </w:r>
          </w:p>
          <w:p w14:paraId="4D529FFC" w14:textId="77777777" w:rsidR="005D21A8" w:rsidRPr="0036756E" w:rsidRDefault="005D21A8" w:rsidP="006C1C4C">
            <w:pPr>
              <w:rPr>
                <w:b/>
              </w:rPr>
            </w:pPr>
          </w:p>
        </w:tc>
      </w:tr>
    </w:tbl>
    <w:p w14:paraId="57E3128E" w14:textId="77777777" w:rsidR="00CB2144" w:rsidRDefault="00CB2144" w:rsidP="00CB2144">
      <w:pPr>
        <w:pStyle w:val="Ttulo1"/>
        <w:rPr>
          <w:lang w:val="pt-PT"/>
        </w:rPr>
      </w:pPr>
      <w:r>
        <w:t>Pendências</w:t>
      </w:r>
    </w:p>
    <w:p w14:paraId="3D4BBDDC" w14:textId="77777777" w:rsidR="00CB2144" w:rsidRDefault="00CB2144" w:rsidP="00CB2144"/>
    <w:tbl>
      <w:tblPr>
        <w:tblW w:w="5000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5"/>
        <w:gridCol w:w="5177"/>
        <w:gridCol w:w="2445"/>
        <w:gridCol w:w="1581"/>
      </w:tblGrid>
      <w:tr w:rsidR="00CB2144" w14:paraId="71A7FFE6" w14:textId="77777777" w:rsidTr="00ED4F29">
        <w:trPr>
          <w:cantSplit/>
          <w:trHeight w:val="300"/>
        </w:trPr>
        <w:tc>
          <w:tcPr>
            <w:tcW w:w="567" w:type="dxa"/>
            <w:tcBorders>
              <w:bottom w:val="single" w:sz="4" w:space="0" w:color="auto"/>
            </w:tcBorders>
            <w:shd w:val="pct20" w:color="auto" w:fill="FFFFFF"/>
            <w:vAlign w:val="center"/>
          </w:tcPr>
          <w:p w14:paraId="1DBF6675" w14:textId="77777777" w:rsidR="00CB2144" w:rsidRDefault="00CB2144" w:rsidP="00ED4F29">
            <w:pPr>
              <w:jc w:val="center"/>
              <w:rPr>
                <w:b/>
              </w:rPr>
            </w:pPr>
            <w:r>
              <w:rPr>
                <w:b/>
              </w:rPr>
              <w:t>N°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shd w:val="pct20" w:color="auto" w:fill="FFFFFF"/>
            <w:vAlign w:val="center"/>
          </w:tcPr>
          <w:p w14:paraId="52CA5F8F" w14:textId="77777777" w:rsidR="00CB2144" w:rsidRDefault="00CB2144" w:rsidP="00ED4F29">
            <w:pPr>
              <w:jc w:val="center"/>
              <w:rPr>
                <w:b/>
              </w:rPr>
            </w:pPr>
            <w:r>
              <w:rPr>
                <w:b/>
              </w:rPr>
              <w:t>Pendência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pct20" w:color="auto" w:fill="FFFFFF"/>
            <w:vAlign w:val="center"/>
          </w:tcPr>
          <w:p w14:paraId="38C0CE9C" w14:textId="77777777" w:rsidR="00CB2144" w:rsidRDefault="00CB2144" w:rsidP="00ED4F29">
            <w:pPr>
              <w:jc w:val="center"/>
              <w:rPr>
                <w:b/>
              </w:rPr>
            </w:pPr>
            <w:r>
              <w:rPr>
                <w:b/>
              </w:rPr>
              <w:t>Responsável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pct20" w:color="auto" w:fill="FFFFFF"/>
            <w:vAlign w:val="center"/>
          </w:tcPr>
          <w:p w14:paraId="57C31275" w14:textId="77777777" w:rsidR="00CB2144" w:rsidRDefault="00CB2144" w:rsidP="00ED4F29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CB2144" w14:paraId="36C0E942" w14:textId="77777777" w:rsidTr="00ED4F29">
        <w:trPr>
          <w:cantSplit/>
          <w:trHeight w:val="300"/>
        </w:trPr>
        <w:tc>
          <w:tcPr>
            <w:tcW w:w="567" w:type="dxa"/>
          </w:tcPr>
          <w:p w14:paraId="5510FBE3" w14:textId="77777777" w:rsidR="00CB2144" w:rsidRDefault="00DF3059" w:rsidP="00ED4F29">
            <w:r>
              <w:t>1</w:t>
            </w:r>
          </w:p>
        </w:tc>
        <w:tc>
          <w:tcPr>
            <w:tcW w:w="5103" w:type="dxa"/>
          </w:tcPr>
          <w:p w14:paraId="079C0B82" w14:textId="77777777" w:rsidR="00CB2144" w:rsidRPr="00DF3059" w:rsidRDefault="00DF3059" w:rsidP="005D21A8">
            <w:pPr>
              <w:pStyle w:val="Instruo"/>
              <w:rPr>
                <w:i w:val="0"/>
                <w:iCs/>
                <w:color w:val="auto"/>
              </w:rPr>
            </w:pPr>
            <w:r w:rsidRPr="00DF3059">
              <w:rPr>
                <w:i w:val="0"/>
                <w:iCs/>
                <w:color w:val="auto"/>
              </w:rPr>
              <w:t>Identificar casos de uso para atualização do repositório.</w:t>
            </w:r>
          </w:p>
        </w:tc>
        <w:tc>
          <w:tcPr>
            <w:tcW w:w="2410" w:type="dxa"/>
            <w:shd w:val="clear" w:color="auto" w:fill="FFFFFF"/>
          </w:tcPr>
          <w:p w14:paraId="08723E1E" w14:textId="77777777" w:rsidR="00CB2144" w:rsidRPr="00DF3059" w:rsidRDefault="00DF3059" w:rsidP="005D21A8">
            <w:pPr>
              <w:pStyle w:val="Instruo"/>
              <w:rPr>
                <w:b/>
                <w:bCs/>
                <w:color w:val="auto"/>
              </w:rPr>
            </w:pPr>
            <w:r w:rsidRPr="00DF3059">
              <w:rPr>
                <w:b/>
                <w:bCs/>
                <w:color w:val="auto"/>
              </w:rPr>
              <w:t>Breno</w:t>
            </w:r>
          </w:p>
        </w:tc>
        <w:tc>
          <w:tcPr>
            <w:tcW w:w="1559" w:type="dxa"/>
            <w:shd w:val="clear" w:color="auto" w:fill="FFFFFF"/>
          </w:tcPr>
          <w:p w14:paraId="21C5A7BE" w14:textId="77777777" w:rsidR="00CB2144" w:rsidRPr="00DF3059" w:rsidRDefault="00DF3059" w:rsidP="00ED4F29">
            <w:pPr>
              <w:rPr>
                <w:i/>
                <w:color w:val="auto"/>
              </w:rPr>
            </w:pPr>
            <w:r w:rsidRPr="00DF3059">
              <w:rPr>
                <w:i/>
                <w:color w:val="auto"/>
              </w:rPr>
              <w:t>01/04/2026</w:t>
            </w:r>
          </w:p>
        </w:tc>
      </w:tr>
      <w:tr w:rsidR="00CB2144" w14:paraId="2BD16755" w14:textId="77777777" w:rsidTr="00ED4F29">
        <w:trPr>
          <w:cantSplit/>
          <w:trHeight w:val="300"/>
        </w:trPr>
        <w:tc>
          <w:tcPr>
            <w:tcW w:w="567" w:type="dxa"/>
          </w:tcPr>
          <w:p w14:paraId="21C15C86" w14:textId="77777777" w:rsidR="00CB2144" w:rsidRDefault="00DF3059" w:rsidP="00ED4F29">
            <w:r>
              <w:t>2</w:t>
            </w:r>
          </w:p>
        </w:tc>
        <w:tc>
          <w:tcPr>
            <w:tcW w:w="5103" w:type="dxa"/>
          </w:tcPr>
          <w:p w14:paraId="12074877" w14:textId="77777777" w:rsidR="00CB2144" w:rsidRPr="00DF3059" w:rsidRDefault="00DF3059" w:rsidP="00ED4F29">
            <w:pPr>
              <w:rPr>
                <w:iCs/>
              </w:rPr>
            </w:pPr>
            <w:r w:rsidRPr="00DF3059">
              <w:rPr>
                <w:iCs/>
                <w:color w:val="auto"/>
              </w:rPr>
              <w:t>Identificar casos de uso para atualização do repositório.</w:t>
            </w:r>
          </w:p>
        </w:tc>
        <w:tc>
          <w:tcPr>
            <w:tcW w:w="2410" w:type="dxa"/>
            <w:shd w:val="clear" w:color="auto" w:fill="FFFFFF"/>
          </w:tcPr>
          <w:p w14:paraId="3C73B128" w14:textId="77777777" w:rsidR="00CB2144" w:rsidRPr="00DF3059" w:rsidRDefault="00DF3059" w:rsidP="00ED4F29">
            <w:pPr>
              <w:rPr>
                <w:b/>
                <w:bCs/>
                <w:i/>
                <w:color w:val="auto"/>
              </w:rPr>
            </w:pPr>
            <w:r w:rsidRPr="00DF3059">
              <w:rPr>
                <w:b/>
                <w:bCs/>
                <w:i/>
                <w:color w:val="auto"/>
              </w:rPr>
              <w:t>Luís</w:t>
            </w:r>
          </w:p>
        </w:tc>
        <w:tc>
          <w:tcPr>
            <w:tcW w:w="1559" w:type="dxa"/>
            <w:shd w:val="clear" w:color="auto" w:fill="FFFFFF"/>
          </w:tcPr>
          <w:p w14:paraId="3D6020A6" w14:textId="77777777" w:rsidR="00CB2144" w:rsidRPr="00DF3059" w:rsidRDefault="00DF3059" w:rsidP="00ED4F29">
            <w:pPr>
              <w:rPr>
                <w:i/>
                <w:color w:val="auto"/>
              </w:rPr>
            </w:pPr>
            <w:r w:rsidRPr="00DF3059">
              <w:rPr>
                <w:i/>
                <w:color w:val="auto"/>
              </w:rPr>
              <w:t>01/04/2026</w:t>
            </w:r>
          </w:p>
        </w:tc>
      </w:tr>
      <w:tr w:rsidR="00CB2144" w14:paraId="1CD394CB" w14:textId="77777777" w:rsidTr="00ED4F29">
        <w:trPr>
          <w:cantSplit/>
          <w:trHeight w:val="300"/>
        </w:trPr>
        <w:tc>
          <w:tcPr>
            <w:tcW w:w="567" w:type="dxa"/>
          </w:tcPr>
          <w:p w14:paraId="1B75F85B" w14:textId="77777777" w:rsidR="00CB2144" w:rsidRDefault="00DF3059" w:rsidP="00ED4F29">
            <w:r>
              <w:t>3</w:t>
            </w:r>
          </w:p>
        </w:tc>
        <w:tc>
          <w:tcPr>
            <w:tcW w:w="5103" w:type="dxa"/>
          </w:tcPr>
          <w:p w14:paraId="17C571AF" w14:textId="77777777" w:rsidR="00CB2144" w:rsidRPr="00DF3059" w:rsidRDefault="00DF3059" w:rsidP="00ED4F29">
            <w:pPr>
              <w:rPr>
                <w:iCs/>
              </w:rPr>
            </w:pPr>
            <w:r w:rsidRPr="00DF3059">
              <w:rPr>
                <w:iCs/>
                <w:color w:val="auto"/>
              </w:rPr>
              <w:t>Identificar casos de uso para atualização do repositório.</w:t>
            </w:r>
          </w:p>
        </w:tc>
        <w:tc>
          <w:tcPr>
            <w:tcW w:w="2410" w:type="dxa"/>
            <w:shd w:val="clear" w:color="auto" w:fill="FFFFFF"/>
          </w:tcPr>
          <w:p w14:paraId="0CA70A03" w14:textId="77777777" w:rsidR="00CB2144" w:rsidRPr="00DF3059" w:rsidRDefault="00DF3059" w:rsidP="00ED4F29">
            <w:pPr>
              <w:rPr>
                <w:b/>
                <w:bCs/>
                <w:i/>
                <w:color w:val="auto"/>
              </w:rPr>
            </w:pPr>
            <w:r w:rsidRPr="00DF3059">
              <w:rPr>
                <w:b/>
                <w:bCs/>
                <w:i/>
                <w:color w:val="auto"/>
              </w:rPr>
              <w:t>Marcella</w:t>
            </w:r>
          </w:p>
        </w:tc>
        <w:tc>
          <w:tcPr>
            <w:tcW w:w="1559" w:type="dxa"/>
            <w:shd w:val="clear" w:color="auto" w:fill="FFFFFF"/>
          </w:tcPr>
          <w:p w14:paraId="7F37DAD8" w14:textId="77777777" w:rsidR="00CB2144" w:rsidRPr="00DF3059" w:rsidRDefault="00DF3059" w:rsidP="00ED4F29">
            <w:pPr>
              <w:rPr>
                <w:i/>
                <w:color w:val="auto"/>
              </w:rPr>
            </w:pPr>
            <w:r w:rsidRPr="00DF3059">
              <w:rPr>
                <w:i/>
                <w:color w:val="auto"/>
              </w:rPr>
              <w:t>01/04/2026</w:t>
            </w:r>
          </w:p>
        </w:tc>
      </w:tr>
      <w:tr w:rsidR="00CB2144" w14:paraId="6426169C" w14:textId="77777777" w:rsidTr="00ED4F29">
        <w:trPr>
          <w:cantSplit/>
          <w:trHeight w:val="300"/>
        </w:trPr>
        <w:tc>
          <w:tcPr>
            <w:tcW w:w="567" w:type="dxa"/>
          </w:tcPr>
          <w:p w14:paraId="7C000131" w14:textId="77777777" w:rsidR="00CB2144" w:rsidRDefault="00DF3059" w:rsidP="00ED4F29">
            <w:r>
              <w:t>4</w:t>
            </w:r>
          </w:p>
        </w:tc>
        <w:tc>
          <w:tcPr>
            <w:tcW w:w="5103" w:type="dxa"/>
          </w:tcPr>
          <w:p w14:paraId="273A9FA6" w14:textId="77777777" w:rsidR="00CB2144" w:rsidRPr="00DF3059" w:rsidRDefault="00DF3059" w:rsidP="00ED4F29">
            <w:pPr>
              <w:rPr>
                <w:iCs/>
              </w:rPr>
            </w:pPr>
            <w:r w:rsidRPr="00DF3059">
              <w:rPr>
                <w:iCs/>
                <w:color w:val="auto"/>
              </w:rPr>
              <w:t>Identificar casos de uso para atualização do repositório.</w:t>
            </w:r>
          </w:p>
        </w:tc>
        <w:tc>
          <w:tcPr>
            <w:tcW w:w="2410" w:type="dxa"/>
            <w:shd w:val="clear" w:color="auto" w:fill="FFFFFF"/>
          </w:tcPr>
          <w:p w14:paraId="0F0B7E0C" w14:textId="77777777" w:rsidR="00CB2144" w:rsidRPr="00DF3059" w:rsidRDefault="00DF3059" w:rsidP="00ED4F29">
            <w:pPr>
              <w:rPr>
                <w:b/>
                <w:bCs/>
                <w:i/>
                <w:color w:val="auto"/>
              </w:rPr>
            </w:pPr>
            <w:r w:rsidRPr="00DF3059">
              <w:rPr>
                <w:b/>
                <w:bCs/>
                <w:i/>
                <w:color w:val="auto"/>
              </w:rPr>
              <w:t>Thiago</w:t>
            </w:r>
          </w:p>
        </w:tc>
        <w:tc>
          <w:tcPr>
            <w:tcW w:w="1559" w:type="dxa"/>
            <w:shd w:val="clear" w:color="auto" w:fill="FFFFFF"/>
          </w:tcPr>
          <w:p w14:paraId="46EF4490" w14:textId="77777777" w:rsidR="00CB2144" w:rsidRPr="00DF3059" w:rsidRDefault="00DF3059" w:rsidP="00ED4F29">
            <w:pPr>
              <w:rPr>
                <w:i/>
                <w:color w:val="auto"/>
              </w:rPr>
            </w:pPr>
            <w:r w:rsidRPr="00DF3059">
              <w:rPr>
                <w:i/>
                <w:color w:val="auto"/>
              </w:rPr>
              <w:t>01/04/2026</w:t>
            </w:r>
          </w:p>
        </w:tc>
      </w:tr>
    </w:tbl>
    <w:p w14:paraId="243E57C2" w14:textId="77777777" w:rsidR="00F5252D" w:rsidRDefault="003D1B14">
      <w:pPr>
        <w:pStyle w:val="Ttulo1"/>
      </w:pPr>
      <w:r>
        <w:lastRenderedPageBreak/>
        <w:t>Próxima Reunião</w:t>
      </w:r>
    </w:p>
    <w:p w14:paraId="06B97556" w14:textId="77777777" w:rsidR="00F5252D" w:rsidRPr="00DF3059" w:rsidRDefault="00DF3059">
      <w:pPr>
        <w:pStyle w:val="Instruo"/>
        <w:rPr>
          <w:i w:val="0"/>
          <w:iCs/>
          <w:color w:val="auto"/>
        </w:rPr>
      </w:pPr>
      <w:r>
        <w:rPr>
          <w:i w:val="0"/>
          <w:iCs/>
          <w:color w:val="auto"/>
        </w:rPr>
        <w:t>Nova divisão de tarefas e próximas etapas do projeto – 08/04/2026.</w:t>
      </w:r>
    </w:p>
    <w:sectPr w:rsidR="00F5252D" w:rsidRPr="00DF3059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08615" w14:textId="77777777" w:rsidR="00481724" w:rsidRDefault="00481724">
      <w:r>
        <w:separator/>
      </w:r>
    </w:p>
  </w:endnote>
  <w:endnote w:type="continuationSeparator" w:id="0">
    <w:p w14:paraId="5719F714" w14:textId="77777777" w:rsidR="00481724" w:rsidRDefault="00481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A7F35" w14:textId="77777777" w:rsidR="00F5252D" w:rsidRDefault="00F5252D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5252D" w14:paraId="23BBCCED" w14:textId="77777777">
      <w:trPr>
        <w:cantSplit/>
      </w:trPr>
      <w:tc>
        <w:tcPr>
          <w:tcW w:w="6300" w:type="dxa"/>
        </w:tcPr>
        <w:p w14:paraId="3BAED48B" w14:textId="77777777" w:rsidR="00F5252D" w:rsidRDefault="00000000" w:rsidP="00BD69EB">
          <w:pPr>
            <w:pStyle w:val="Rodap"/>
            <w:tabs>
              <w:tab w:val="clear" w:pos="4320"/>
              <w:tab w:val="clear" w:pos="8640"/>
              <w:tab w:val="right" w:pos="6160"/>
            </w:tabs>
            <w:jc w:val="left"/>
          </w:pPr>
          <w:sdt>
            <w:sdtPr>
              <w:rPr>
                <w:lang w:val="pt-PT"/>
              </w:rPr>
              <w:alias w:val="Gestor"/>
              <w:tag w:val=""/>
              <w:id w:val="1409343325"/>
              <w:placeholde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0E5D0C" w:rsidRPr="000E5D0C">
                <w:rPr>
                  <w:lang w:val="pt-PT"/>
                </w:rPr>
                <w:t>I360 - Instituto 360</w:t>
              </w:r>
            </w:sdtContent>
          </w:sdt>
          <w:r w:rsidR="002241D7">
            <w:tab/>
          </w:r>
          <w:sdt>
            <w:sdtPr>
              <w:alias w:val="Assunto"/>
              <w:tag w:val=""/>
              <w:id w:val="2014485945"/>
              <w:placeholder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BD69EB">
                <w:rPr>
                  <w:lang w:val="pt-PT"/>
                </w:rPr>
                <w:t xml:space="preserve">Versão </w:t>
              </w:r>
              <w:r w:rsidR="000E5D0C">
                <w:rPr>
                  <w:lang w:val="pt-PT"/>
                </w:rPr>
                <w:t>1</w:t>
              </w:r>
            </w:sdtContent>
          </w:sdt>
        </w:p>
      </w:tc>
      <w:tc>
        <w:tcPr>
          <w:tcW w:w="1705" w:type="dxa"/>
          <w:vAlign w:val="center"/>
        </w:tcPr>
        <w:p w14:paraId="3D1CAC7E" w14:textId="77777777" w:rsidR="00F5252D" w:rsidRDefault="00F5252D">
          <w:pPr>
            <w:pStyle w:val="Rodap"/>
            <w:jc w:val="center"/>
            <w:rPr>
              <w:lang w:val="pt-PT"/>
            </w:rPr>
          </w:pPr>
        </w:p>
      </w:tc>
      <w:tc>
        <w:tcPr>
          <w:tcW w:w="1705" w:type="dxa"/>
          <w:vAlign w:val="center"/>
        </w:tcPr>
        <w:p w14:paraId="10122901" w14:textId="77777777" w:rsidR="00F5252D" w:rsidRDefault="003D1B14">
          <w:pPr>
            <w:pStyle w:val="Rodap"/>
            <w:jc w:val="right"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10C8B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 w:rsidR="00B10C8B">
              <w:rPr>
                <w:noProof/>
              </w:rPr>
              <w:t>2</w:t>
            </w:r>
          </w:fldSimple>
        </w:p>
      </w:tc>
    </w:tr>
  </w:tbl>
  <w:p w14:paraId="76B17776" w14:textId="77777777" w:rsidR="00F5252D" w:rsidRPr="002241D7" w:rsidRDefault="002241D7" w:rsidP="002241D7">
    <w:pPr>
      <w:jc w:val="right"/>
      <w:rPr>
        <w:sz w:val="16"/>
        <w:szCs w:val="16"/>
        <w:lang w:val="pt-PT"/>
      </w:rPr>
    </w:pPr>
    <w:r>
      <w:rPr>
        <w:sz w:val="16"/>
        <w:szCs w:val="16"/>
        <w:lang w:val="pt-PT"/>
      </w:rPr>
      <w:t xml:space="preserve">vs: </w:t>
    </w:r>
    <w:r>
      <w:rPr>
        <w:sz w:val="16"/>
        <w:szCs w:val="16"/>
        <w:lang w:val="pt-PT"/>
      </w:rPr>
      <w:fldChar w:fldCharType="begin"/>
    </w:r>
    <w:r>
      <w:rPr>
        <w:sz w:val="16"/>
        <w:szCs w:val="16"/>
        <w:lang w:val="pt-PT"/>
      </w:rPr>
      <w:instrText xml:space="preserve"> DOCPROPERTY  "Versão do Modelo"  \* MERGEFORMAT </w:instrText>
    </w:r>
    <w:r>
      <w:rPr>
        <w:sz w:val="16"/>
        <w:szCs w:val="16"/>
        <w:lang w:val="pt-PT"/>
      </w:rPr>
      <w:fldChar w:fldCharType="separate"/>
    </w:r>
    <w:r w:rsidR="00EA292F">
      <w:rPr>
        <w:sz w:val="16"/>
        <w:szCs w:val="16"/>
        <w:lang w:val="pt-PT"/>
      </w:rPr>
      <w:t>1</w:t>
    </w:r>
    <w:r>
      <w:rPr>
        <w:sz w:val="16"/>
        <w:szCs w:val="16"/>
        <w:lang w:val="pt-P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844BB" w14:textId="77777777" w:rsidR="00481724" w:rsidRDefault="00481724">
      <w:r>
        <w:separator/>
      </w:r>
    </w:p>
  </w:footnote>
  <w:footnote w:type="continuationSeparator" w:id="0">
    <w:p w14:paraId="1D107699" w14:textId="77777777" w:rsidR="00481724" w:rsidRDefault="004817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5252D" w14:paraId="0B879A5A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62E064FB" w14:textId="77777777" w:rsidR="00F5252D" w:rsidRDefault="000E5D0C">
          <w:pPr>
            <w:pStyle w:val="Cabealho"/>
            <w:rPr>
              <w:lang w:val="pt-PT"/>
            </w:rPr>
          </w:pPr>
          <w:r>
            <w:rPr>
              <w:lang w:val="pt-PT"/>
            </w:rPr>
            <w:t>Instituto 360</w:t>
          </w:r>
        </w:p>
      </w:tc>
      <w:sdt>
        <w:sdtPr>
          <w:alias w:val="Título"/>
          <w:tag w:val=""/>
          <w:id w:val="257487018"/>
          <w:placeholde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558EE698" w14:textId="77777777" w:rsidR="00F5252D" w:rsidRDefault="00BD69EB">
              <w:pPr>
                <w:pStyle w:val="Cabealho"/>
              </w:pPr>
              <w:r>
                <w:rPr>
                  <w:lang w:val="pt-PT"/>
                </w:rPr>
                <w:t>Ata de Reunião</w:t>
              </w:r>
            </w:p>
          </w:tc>
        </w:sdtContent>
      </w:sdt>
      <w:tc>
        <w:tcPr>
          <w:tcW w:w="1440" w:type="dxa"/>
          <w:vAlign w:val="center"/>
        </w:tcPr>
        <w:p w14:paraId="66314742" w14:textId="77777777" w:rsidR="00F5252D" w:rsidRDefault="00F5252D">
          <w:pPr>
            <w:pStyle w:val="Cabealho"/>
          </w:pPr>
        </w:p>
      </w:tc>
    </w:tr>
  </w:tbl>
  <w:p w14:paraId="6C392D55" w14:textId="77777777" w:rsidR="00F5252D" w:rsidRDefault="00F5252D">
    <w:pPr>
      <w:pStyle w:val="Cabealh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A7058"/>
    <w:multiLevelType w:val="hybridMultilevel"/>
    <w:tmpl w:val="CC9AD1AC"/>
    <w:lvl w:ilvl="0" w:tplc="4A32D99E">
      <w:start w:val="1"/>
      <w:numFmt w:val="bullet"/>
      <w:lvlText w:val=""/>
      <w:lvlJc w:val="left"/>
      <w:pPr>
        <w:tabs>
          <w:tab w:val="num" w:pos="1066"/>
        </w:tabs>
        <w:ind w:left="706" w:firstLine="0"/>
      </w:pPr>
      <w:rPr>
        <w:rFonts w:ascii="Symbol" w:hAnsi="Symbol" w:hint="default"/>
        <w:color w:val="0000FF"/>
        <w:sz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2146"/>
        </w:tabs>
        <w:ind w:left="2146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6"/>
        </w:tabs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6"/>
        </w:tabs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6"/>
        </w:tabs>
        <w:ind w:left="4306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6"/>
        </w:tabs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6"/>
        </w:tabs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6"/>
        </w:tabs>
        <w:ind w:left="6466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6"/>
        </w:tabs>
        <w:ind w:left="7186" w:hanging="360"/>
      </w:pPr>
      <w:rPr>
        <w:rFonts w:ascii="Wingdings" w:hAnsi="Wingdings" w:hint="default"/>
      </w:rPr>
    </w:lvl>
  </w:abstractNum>
  <w:abstractNum w:abstractNumId="1" w15:restartNumberingAfterBreak="0">
    <w:nsid w:val="3A21441E"/>
    <w:multiLevelType w:val="hybridMultilevel"/>
    <w:tmpl w:val="B950DADA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43075C7"/>
    <w:multiLevelType w:val="hybridMultilevel"/>
    <w:tmpl w:val="5F605B02"/>
    <w:lvl w:ilvl="0" w:tplc="041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8172113"/>
    <w:multiLevelType w:val="hybridMultilevel"/>
    <w:tmpl w:val="3460ADB6"/>
    <w:lvl w:ilvl="0" w:tplc="5D5CE98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4F037EA">
      <w:start w:val="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6CE675C3"/>
    <w:multiLevelType w:val="hybridMultilevel"/>
    <w:tmpl w:val="CED6A58E"/>
    <w:lvl w:ilvl="0" w:tplc="5EB6CF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F37BFE"/>
    <w:multiLevelType w:val="hybridMultilevel"/>
    <w:tmpl w:val="2280D3C8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5133A1"/>
    <w:multiLevelType w:val="multilevel"/>
    <w:tmpl w:val="A7A0114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7" w15:restartNumberingAfterBreak="0">
    <w:nsid w:val="79F74A94"/>
    <w:multiLevelType w:val="hybridMultilevel"/>
    <w:tmpl w:val="E0C0E236"/>
    <w:lvl w:ilvl="0" w:tplc="7A962C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970565">
    <w:abstractNumId w:val="5"/>
  </w:num>
  <w:num w:numId="2" w16cid:durableId="915164523">
    <w:abstractNumId w:val="1"/>
  </w:num>
  <w:num w:numId="3" w16cid:durableId="1482774548">
    <w:abstractNumId w:val="6"/>
  </w:num>
  <w:num w:numId="4" w16cid:durableId="1711108836">
    <w:abstractNumId w:val="3"/>
  </w:num>
  <w:num w:numId="5" w16cid:durableId="1949660362">
    <w:abstractNumId w:val="0"/>
  </w:num>
  <w:num w:numId="6" w16cid:durableId="128938121">
    <w:abstractNumId w:val="2"/>
  </w:num>
  <w:num w:numId="7" w16cid:durableId="592592150">
    <w:abstractNumId w:val="7"/>
  </w:num>
  <w:num w:numId="8" w16cid:durableId="1549296373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noPunctuationKerning/>
  <w:characterSpacingControl w:val="doNotCompress"/>
  <w:hdrShapeDefaults>
    <o:shapedefaults v:ext="edit" spidmax="2050" fill="f" fillcolor="silver" strokecolor="#333">
      <v:fill color="silver" on="f"/>
      <v:stroke color="#33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A292F"/>
    <w:rsid w:val="000612BC"/>
    <w:rsid w:val="000E5D0C"/>
    <w:rsid w:val="000F14C7"/>
    <w:rsid w:val="001B31FC"/>
    <w:rsid w:val="002241D7"/>
    <w:rsid w:val="00283A99"/>
    <w:rsid w:val="003D1B14"/>
    <w:rsid w:val="003D3CED"/>
    <w:rsid w:val="00476FDB"/>
    <w:rsid w:val="00481724"/>
    <w:rsid w:val="004C596C"/>
    <w:rsid w:val="0050345B"/>
    <w:rsid w:val="00531DBF"/>
    <w:rsid w:val="005D21A8"/>
    <w:rsid w:val="005F6BAE"/>
    <w:rsid w:val="00632E86"/>
    <w:rsid w:val="00664E86"/>
    <w:rsid w:val="008D7C21"/>
    <w:rsid w:val="009D7C14"/>
    <w:rsid w:val="00A6332D"/>
    <w:rsid w:val="00B10C8B"/>
    <w:rsid w:val="00BB5564"/>
    <w:rsid w:val="00BD3CFE"/>
    <w:rsid w:val="00BD69EB"/>
    <w:rsid w:val="00C05544"/>
    <w:rsid w:val="00C22B8B"/>
    <w:rsid w:val="00CA6E12"/>
    <w:rsid w:val="00CB2144"/>
    <w:rsid w:val="00D958BA"/>
    <w:rsid w:val="00DE6A24"/>
    <w:rsid w:val="00DF3059"/>
    <w:rsid w:val="00E45BD5"/>
    <w:rsid w:val="00EA292F"/>
    <w:rsid w:val="00F36D4B"/>
    <w:rsid w:val="00F5252D"/>
    <w:rsid w:val="00FB3CB8"/>
    <w:rsid w:val="00FC02B7"/>
    <w:rsid w:val="00FE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silver" strokecolor="#333">
      <v:fill color="silver" on="f"/>
      <v:stroke color="#333"/>
    </o:shapedefaults>
    <o:shapelayout v:ext="edit">
      <o:idmap v:ext="edit" data="2"/>
    </o:shapelayout>
  </w:shapeDefaults>
  <w:decimalSymbol w:val=","/>
  <w:listSeparator w:val=";"/>
  <w14:docId w14:val="3A983F11"/>
  <w15:docId w15:val="{BED6F9EF-BF7C-4910-B65C-E21ED4D1E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qFormat/>
    <w:pPr>
      <w:keepNext/>
      <w:numPr>
        <w:numId w:val="3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3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2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semiHidden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semiHidden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Ttulo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character" w:styleId="TextodoEspaoReservado">
    <w:name w:val="Placeholder Text"/>
    <w:basedOn w:val="Fontepargpadro"/>
    <w:uiPriority w:val="99"/>
    <w:semiHidden/>
    <w:rsid w:val="00BD69EB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E271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2718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isa\OneDrive\Documentos\GitHub\Instituto-360\6.Gerenciamento%20de%20Projeto\Atas\Ata%20de%20Reuniao%2003_04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Ata de Reuniao 03_04</Template>
  <TotalTime>2</TotalTime>
  <Pages>2</Pages>
  <Words>249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</vt:lpstr>
    </vt:vector>
  </TitlesOfParts>
  <Manager>I360 - Instituto 360</Manager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subject>Versão 1</dc:subject>
  <dc:creator>Luís Guilherme Moreira</dc:creator>
  <cp:lastModifiedBy>Luís Guilherme Moreira</cp:lastModifiedBy>
  <cp:revision>2</cp:revision>
  <cp:lastPrinted>2005-03-23T19:00:00Z</cp:lastPrinted>
  <dcterms:created xsi:type="dcterms:W3CDTF">2026-04-03T19:52:00Z</dcterms:created>
  <dcterms:modified xsi:type="dcterms:W3CDTF">2026-04-03T19:54:00Z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do Modelo">
    <vt:lpwstr>1</vt:lpwstr>
  </property>
  <property fmtid="{D5CDD505-2E9C-101B-9397-08002B2CF9AE}" pid="3" name="Nome do Modelo">
    <vt:lpwstr>MF - FPROJ - Ata de Reunião</vt:lpwstr>
  </property>
</Properties>
</file>