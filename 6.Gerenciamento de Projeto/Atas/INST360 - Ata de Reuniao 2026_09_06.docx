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52D" w:rsidRDefault="003D1B14">
      <w:pPr>
        <w:pStyle w:val="Ttulo1"/>
      </w:pPr>
      <w:r>
        <w:t>Identificação</w:t>
      </w:r>
    </w:p>
    <w:p w:rsidR="00F5252D" w:rsidRDefault="00F5252D"/>
    <w:tbl>
      <w:tblPr>
        <w:tblW w:w="4972" w:type="pct"/>
        <w:tblInd w:w="68" w:type="dxa"/>
        <w:tblBorders>
          <w:insideV w:val="single" w:sz="4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004"/>
        <w:gridCol w:w="2000"/>
        <w:gridCol w:w="1793"/>
        <w:gridCol w:w="1793"/>
        <w:gridCol w:w="1557"/>
        <w:gridCol w:w="1572"/>
      </w:tblGrid>
      <w:tr w:rsidR="00F5252D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</w:pPr>
            <w:r>
              <w:rPr>
                <w:b/>
              </w:rPr>
              <w:t>Data</w:t>
            </w:r>
            <w:r>
              <w:t xml:space="preserve">: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28604A">
            <w:pPr>
              <w:jc w:val="left"/>
            </w:pPr>
            <w:r>
              <w:t>08/05/2026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</w:pPr>
            <w:r>
              <w:rPr>
                <w:b/>
              </w:rPr>
              <w:t>Início:</w:t>
            </w:r>
            <w:r>
              <w:rPr>
                <w:bCs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28604A">
            <w:pPr>
              <w:jc w:val="left"/>
            </w:pPr>
            <w:r>
              <w:t>19h30min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</w:pPr>
            <w:r>
              <w:rPr>
                <w:b/>
              </w:rPr>
              <w:t>Término:</w:t>
            </w:r>
            <w:r>
              <w:rPr>
                <w:bCs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28604A">
            <w:pPr>
              <w:jc w:val="left"/>
            </w:pPr>
            <w:r>
              <w:t>21h</w:t>
            </w:r>
          </w:p>
        </w:tc>
      </w:tr>
      <w:tr w:rsidR="00F5252D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</w:pPr>
            <w:r>
              <w:rPr>
                <w:b/>
              </w:rPr>
              <w:t>Local:</w:t>
            </w:r>
            <w:r>
              <w:t xml:space="preserve"> </w:t>
            </w:r>
          </w:p>
        </w:tc>
        <w:tc>
          <w:tcPr>
            <w:tcW w:w="5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28604A">
            <w:pPr>
              <w:jc w:val="left"/>
            </w:pPr>
            <w:r>
              <w:t>Google meet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28604A">
            <w:pPr>
              <w:jc w:val="left"/>
              <w:rPr>
                <w:lang w:val="pt-PT"/>
              </w:rPr>
            </w:pPr>
            <w:r>
              <w:rPr>
                <w:lang w:val="pt-PT"/>
              </w:rPr>
              <w:t>Marcella</w:t>
            </w:r>
          </w:p>
        </w:tc>
      </w:tr>
      <w:tr w:rsidR="00F5252D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left"/>
              <w:rPr>
                <w:bCs/>
              </w:rPr>
            </w:pPr>
            <w:r>
              <w:rPr>
                <w:b/>
              </w:rPr>
              <w:t xml:space="preserve">Projeto: </w:t>
            </w:r>
          </w:p>
        </w:tc>
        <w:tc>
          <w:tcPr>
            <w:tcW w:w="87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8D7C21" w:rsidP="0028604A">
            <w:pPr>
              <w:jc w:val="left"/>
              <w:rPr>
                <w:bCs/>
              </w:rPr>
            </w:pPr>
            <w:fldSimple w:instr=" DOCPROPERTY MANAGER ">
              <w:r w:rsidR="0028604A">
                <w:t>Instituto 360</w:t>
              </w:r>
            </w:fldSimple>
          </w:p>
        </w:tc>
      </w:tr>
    </w:tbl>
    <w:p w:rsidR="00F5252D" w:rsidRDefault="00F5252D"/>
    <w:tbl>
      <w:tblPr>
        <w:tblW w:w="5000" w:type="pct"/>
        <w:tblInd w:w="7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51"/>
        <w:gridCol w:w="1138"/>
        <w:gridCol w:w="1531"/>
        <w:gridCol w:w="1484"/>
        <w:gridCol w:w="2240"/>
        <w:gridCol w:w="1234"/>
      </w:tblGrid>
      <w:tr w:rsidR="00F5252D" w:rsidTr="0028604A">
        <w:trPr>
          <w:cantSplit/>
          <w:trHeight w:val="554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FE2718">
            <w:pPr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</w:tr>
      <w:tr w:rsidR="00F5252D" w:rsidTr="0028604A">
        <w:trPr>
          <w:cantSplit/>
          <w:trHeight w:val="277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 w:rsidP="0028604A">
            <w:pPr>
              <w:pStyle w:val="Rodap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jc w:val="left"/>
            </w:pPr>
            <w:r w:rsidRPr="0028604A">
              <w:t>Breno Aparecido Pimenta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 w:rsidR="002559CC">
              <w:rPr>
                <w:sz w:val="19"/>
                <w:lang w:val="en-US"/>
              </w:rPr>
            </w:r>
            <w:r w:rsidR="002559CC"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04A" w:rsidRDefault="00625672" w:rsidP="0028604A">
            <w:r>
              <w:t>Desenvolvedor</w:t>
            </w:r>
            <w:r w:rsidR="0028604A">
              <w:t>/</w:t>
            </w:r>
          </w:p>
          <w:p w:rsidR="00F5252D" w:rsidRDefault="0028604A" w:rsidP="0028604A">
            <w:r>
              <w:t>IFSP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>
            <w:pPr>
              <w:ind w:left="-1"/>
            </w:pPr>
            <w:r w:rsidRPr="0028604A">
              <w:t>19 99422-1048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>
            <w:r w:rsidRPr="0028604A">
              <w:t>breno.pimenta@aluno.ifsp.edu.br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</w:tr>
      <w:tr w:rsidR="00F5252D" w:rsidTr="0028604A">
        <w:trPr>
          <w:cantSplit/>
          <w:trHeight w:val="277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 w:rsidP="0028604A">
            <w:pPr>
              <w:pStyle w:val="Rodap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jc w:val="left"/>
            </w:pPr>
            <w:r w:rsidRPr="0028604A">
              <w:t>Luís Guilherme Moreira Ciscon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 w:rsidR="002559CC">
              <w:rPr>
                <w:sz w:val="19"/>
                <w:lang w:val="en-US"/>
              </w:rPr>
            </w:r>
            <w:r w:rsidR="002559CC"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04A" w:rsidRDefault="00625672" w:rsidP="0028604A">
            <w:r>
              <w:t>Desenvolvedor</w:t>
            </w:r>
            <w:r w:rsidR="0028604A">
              <w:t>/</w:t>
            </w:r>
          </w:p>
          <w:p w:rsidR="00F5252D" w:rsidRDefault="0028604A" w:rsidP="0028604A">
            <w:r>
              <w:t>IFSP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>
            <w:pPr>
              <w:ind w:left="-1"/>
            </w:pPr>
            <w:r w:rsidRPr="0028604A">
              <w:t>11 96857-4543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>
            <w:r w:rsidRPr="0028604A">
              <w:t>ciscon.moreira@aluno.ifsp.edu.br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</w:tr>
      <w:tr w:rsidR="00F5252D" w:rsidTr="0028604A">
        <w:trPr>
          <w:cantSplit/>
          <w:trHeight w:val="277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 w:rsidP="0028604A">
            <w:pPr>
              <w:pStyle w:val="Rodap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jc w:val="left"/>
            </w:pPr>
            <w:r w:rsidRPr="0028604A">
              <w:t>Marcella Catharina Sabino Muniz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28604A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04A" w:rsidRDefault="00625672" w:rsidP="0028604A">
            <w:r>
              <w:t>Desenvolvedor</w:t>
            </w:r>
            <w:r w:rsidR="0028604A">
              <w:t>/</w:t>
            </w:r>
          </w:p>
          <w:p w:rsidR="00F5252D" w:rsidRDefault="0028604A" w:rsidP="0028604A">
            <w:r>
              <w:t>IFSP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>
            <w:pPr>
              <w:ind w:left="-1"/>
            </w:pPr>
            <w:r w:rsidRPr="0028604A">
              <w:t>11 98485-4766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>
            <w:r w:rsidRPr="0028604A">
              <w:t>marcella.c@aluno.ifsp.edu.br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</w:tr>
      <w:tr w:rsidR="0028604A" w:rsidTr="0028604A">
        <w:trPr>
          <w:cantSplit/>
          <w:trHeight w:val="277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04A" w:rsidRDefault="0028604A" w:rsidP="0028604A">
            <w:pPr>
              <w:pStyle w:val="Rodap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jc w:val="left"/>
            </w:pPr>
            <w:r w:rsidRPr="0028604A">
              <w:t>Thiago Dionizio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04A" w:rsidRDefault="0028604A" w:rsidP="0028604A">
            <w:pPr>
              <w:ind w:left="-70" w:right="-70"/>
              <w:jc w:val="center"/>
              <w:rPr>
                <w:sz w:val="19"/>
                <w:lang w:val="en-US"/>
              </w:rPr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04A" w:rsidRDefault="00625672" w:rsidP="0028604A">
            <w:r>
              <w:t>Desenvolvedor</w:t>
            </w:r>
            <w:r w:rsidR="0028604A">
              <w:t>/</w:t>
            </w:r>
          </w:p>
          <w:p w:rsidR="0028604A" w:rsidRDefault="0028604A" w:rsidP="0028604A">
            <w:r>
              <w:t>IFSP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04A" w:rsidRDefault="0028604A">
            <w:r w:rsidRPr="0028604A">
              <w:t>11 94235-1299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04A" w:rsidRDefault="0028604A">
            <w:r w:rsidRPr="0028604A">
              <w:t>thiago.dionizio@aluno.ifsp.edu.br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04A" w:rsidRDefault="0028604A"/>
        </w:tc>
      </w:tr>
      <w:tr w:rsidR="00F5252D" w:rsidTr="0028604A">
        <w:trPr>
          <w:cantSplit/>
          <w:trHeight w:val="277"/>
        </w:trPr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 w:rsidP="0028604A">
            <w:pPr>
              <w:pStyle w:val="Rodap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/>
              </w:tabs>
              <w:jc w:val="left"/>
            </w:pPr>
            <w:r w:rsidRPr="0028604A">
              <w:t>Victor Henrique Exner Perina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52D" w:rsidRDefault="0028604A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>
            <w:r w:rsidRPr="0028604A">
              <w:t>Scrum Master/IFSP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>
            <w:r w:rsidRPr="0028604A">
              <w:t>1198930-3225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28604A">
            <w:r w:rsidRPr="0028604A">
              <w:t>exner.victor@aluno.ifsp.edu.br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52D" w:rsidRDefault="00F5252D"/>
        </w:tc>
      </w:tr>
    </w:tbl>
    <w:p w:rsidR="00F5252D" w:rsidRDefault="00CB2144">
      <w:pPr>
        <w:pStyle w:val="Ttulo1"/>
      </w:pPr>
      <w:r>
        <w:t>OBJETIVO DA REUNIÃO</w:t>
      </w:r>
    </w:p>
    <w:p w:rsidR="0028604A" w:rsidRPr="0028604A" w:rsidRDefault="0028604A" w:rsidP="0028604A">
      <w:pPr>
        <w:rPr>
          <w:lang w:eastAsia="en-US"/>
        </w:rPr>
      </w:pPr>
      <w:r>
        <w:rPr>
          <w:lang w:eastAsia="en-US"/>
        </w:rPr>
        <w:t>Finalizar o processo de implementação</w:t>
      </w:r>
      <w:r w:rsidR="00625672">
        <w:rPr>
          <w:lang w:eastAsia="en-US"/>
        </w:rPr>
        <w:t xml:space="preserve"> dos primeiros casos de uso.</w:t>
      </w:r>
    </w:p>
    <w:p w:rsidR="00CB2144" w:rsidRDefault="00CB2144" w:rsidP="00CB2144">
      <w:pPr>
        <w:pStyle w:val="Ttulo1"/>
      </w:pPr>
      <w:r>
        <w:t>ASSUNTOS</w:t>
      </w:r>
    </w:p>
    <w:p w:rsidR="00664E86" w:rsidRPr="00664E86" w:rsidRDefault="00664E86" w:rsidP="00664E86"/>
    <w:tbl>
      <w:tblPr>
        <w:tblW w:w="497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8868"/>
      </w:tblGrid>
      <w:tr w:rsidR="001B31FC" w:rsidTr="001B31FC">
        <w:trPr>
          <w:trHeight w:val="350"/>
        </w:trPr>
        <w:tc>
          <w:tcPr>
            <w:tcW w:w="851" w:type="dxa"/>
            <w:shd w:val="clear" w:color="000000" w:fill="C0C0C0"/>
            <w:vAlign w:val="center"/>
          </w:tcPr>
          <w:p w:rsidR="001B31FC" w:rsidRDefault="001B31FC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868" w:type="dxa"/>
            <w:shd w:val="clear" w:color="000000" w:fill="C0C0C0"/>
            <w:vAlign w:val="center"/>
          </w:tcPr>
          <w:p w:rsidR="001B31FC" w:rsidRDefault="00664E86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 w:rsidR="001B31FC" w:rsidTr="001B31FC">
        <w:tc>
          <w:tcPr>
            <w:tcW w:w="851" w:type="dxa"/>
          </w:tcPr>
          <w:p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1</w:t>
            </w:r>
          </w:p>
        </w:tc>
        <w:tc>
          <w:tcPr>
            <w:tcW w:w="8868" w:type="dxa"/>
            <w:vAlign w:val="center"/>
          </w:tcPr>
          <w:p w:rsidR="00625672" w:rsidRPr="0028604A" w:rsidRDefault="00625672" w:rsidP="00625672">
            <w:r>
              <w:t>Alinhamento das etapas da apresentação desse projeto.</w:t>
            </w:r>
          </w:p>
        </w:tc>
      </w:tr>
      <w:tr w:rsidR="001B31FC" w:rsidTr="001B31FC">
        <w:tc>
          <w:tcPr>
            <w:tcW w:w="851" w:type="dxa"/>
          </w:tcPr>
          <w:p w:rsidR="001B31FC" w:rsidRPr="00625672" w:rsidRDefault="001B31FC" w:rsidP="006C1C4C">
            <w:pPr>
              <w:jc w:val="center"/>
              <w:rPr>
                <w:b/>
              </w:rPr>
            </w:pPr>
            <w:r w:rsidRPr="00625672">
              <w:rPr>
                <w:b/>
              </w:rPr>
              <w:t>2</w:t>
            </w:r>
          </w:p>
        </w:tc>
        <w:tc>
          <w:tcPr>
            <w:tcW w:w="8868" w:type="dxa"/>
            <w:vAlign w:val="center"/>
          </w:tcPr>
          <w:p w:rsidR="00625672" w:rsidRPr="00625672" w:rsidRDefault="00625672" w:rsidP="00625672">
            <w:r w:rsidRPr="00625672">
              <w:t xml:space="preserve">Tempo para apresentação da implementação para </w:t>
            </w:r>
            <w:r>
              <w:t xml:space="preserve">sala e </w:t>
            </w:r>
            <w:r w:rsidRPr="00625672">
              <w:t>o professor.</w:t>
            </w:r>
          </w:p>
        </w:tc>
      </w:tr>
      <w:tr w:rsidR="001B31FC" w:rsidRPr="0036756E" w:rsidTr="001B31FC">
        <w:tc>
          <w:tcPr>
            <w:tcW w:w="851" w:type="dxa"/>
          </w:tcPr>
          <w:p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3</w:t>
            </w:r>
          </w:p>
        </w:tc>
        <w:tc>
          <w:tcPr>
            <w:tcW w:w="8868" w:type="dxa"/>
            <w:vAlign w:val="center"/>
          </w:tcPr>
          <w:p w:rsidR="001B31FC" w:rsidRPr="00625672" w:rsidRDefault="00625672" w:rsidP="006C1C4C">
            <w:r w:rsidRPr="00625672">
              <w:t>Correções a serem feitas</w:t>
            </w:r>
          </w:p>
          <w:p w:rsidR="005D21A8" w:rsidRPr="00625672" w:rsidRDefault="005D21A8" w:rsidP="006C1C4C"/>
        </w:tc>
      </w:tr>
    </w:tbl>
    <w:p w:rsidR="00CB2144" w:rsidRDefault="00CB2144" w:rsidP="00CB2144">
      <w:pPr>
        <w:pStyle w:val="Ttulo1"/>
        <w:rPr>
          <w:lang w:val="pt-PT"/>
        </w:rPr>
      </w:pPr>
      <w:r>
        <w:t>Pendências</w:t>
      </w:r>
    </w:p>
    <w:p w:rsidR="00CB2144" w:rsidRDefault="00CB2144" w:rsidP="00CB2144"/>
    <w:tbl>
      <w:tblPr>
        <w:tblW w:w="500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5"/>
        <w:gridCol w:w="5177"/>
        <w:gridCol w:w="2445"/>
        <w:gridCol w:w="1581"/>
      </w:tblGrid>
      <w:tr w:rsidR="00CB2144" w:rsidTr="00ED4F29">
        <w:trPr>
          <w:cantSplit/>
          <w:trHeight w:val="300"/>
        </w:trPr>
        <w:tc>
          <w:tcPr>
            <w:tcW w:w="567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Pendência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CB2144" w:rsidTr="00ED4F29">
        <w:trPr>
          <w:cantSplit/>
          <w:trHeight w:val="300"/>
        </w:trPr>
        <w:tc>
          <w:tcPr>
            <w:tcW w:w="567" w:type="dxa"/>
          </w:tcPr>
          <w:p w:rsidR="00CB2144" w:rsidRDefault="00CB2144" w:rsidP="00ED4F29"/>
        </w:tc>
        <w:tc>
          <w:tcPr>
            <w:tcW w:w="5103" w:type="dxa"/>
          </w:tcPr>
          <w:p w:rsidR="00625672" w:rsidRPr="00625672" w:rsidRDefault="00625672" w:rsidP="00625672">
            <w:pPr>
              <w:pStyle w:val="Instruo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Desenvolvimento do último caso de uso</w:t>
            </w:r>
          </w:p>
        </w:tc>
        <w:tc>
          <w:tcPr>
            <w:tcW w:w="2410" w:type="dxa"/>
            <w:shd w:val="clear" w:color="auto" w:fill="FFFFFF"/>
          </w:tcPr>
          <w:p w:rsidR="00CB2144" w:rsidRPr="00625672" w:rsidRDefault="00625672" w:rsidP="005D21A8">
            <w:pPr>
              <w:pStyle w:val="Instruo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Todos</w:t>
            </w:r>
          </w:p>
        </w:tc>
        <w:tc>
          <w:tcPr>
            <w:tcW w:w="1559" w:type="dxa"/>
            <w:shd w:val="clear" w:color="auto" w:fill="FFFFFF"/>
          </w:tcPr>
          <w:p w:rsidR="00CB2144" w:rsidRPr="00625672" w:rsidRDefault="00625672" w:rsidP="00ED4F29">
            <w:pPr>
              <w:rPr>
                <w:color w:val="auto"/>
              </w:rPr>
            </w:pPr>
            <w:r>
              <w:rPr>
                <w:color w:val="auto"/>
              </w:rPr>
              <w:t>16/06/2025</w:t>
            </w:r>
          </w:p>
        </w:tc>
      </w:tr>
      <w:tr w:rsidR="00CB2144" w:rsidTr="00ED4F29">
        <w:trPr>
          <w:cantSplit/>
          <w:trHeight w:val="300"/>
        </w:trPr>
        <w:tc>
          <w:tcPr>
            <w:tcW w:w="567" w:type="dxa"/>
          </w:tcPr>
          <w:p w:rsidR="00CB2144" w:rsidRDefault="00CB2144" w:rsidP="00ED4F29"/>
        </w:tc>
        <w:tc>
          <w:tcPr>
            <w:tcW w:w="5103" w:type="dxa"/>
          </w:tcPr>
          <w:p w:rsidR="00CB2144" w:rsidRDefault="00625672" w:rsidP="00ED4F29">
            <w:r>
              <w:t>Implementação do último caso de uso.</w:t>
            </w:r>
          </w:p>
        </w:tc>
        <w:tc>
          <w:tcPr>
            <w:tcW w:w="2410" w:type="dxa"/>
            <w:shd w:val="clear" w:color="auto" w:fill="FFFFFF"/>
          </w:tcPr>
          <w:p w:rsidR="00CB2144" w:rsidRDefault="00625672" w:rsidP="00ED4F29">
            <w:r>
              <w:t>Todos</w:t>
            </w:r>
          </w:p>
        </w:tc>
        <w:tc>
          <w:tcPr>
            <w:tcW w:w="1559" w:type="dxa"/>
            <w:shd w:val="clear" w:color="auto" w:fill="FFFFFF"/>
          </w:tcPr>
          <w:p w:rsidR="00CB2144" w:rsidRDefault="00625672" w:rsidP="00ED4F29">
            <w:r>
              <w:t>16/06/2025</w:t>
            </w:r>
          </w:p>
        </w:tc>
      </w:tr>
      <w:tr w:rsidR="00CB2144" w:rsidTr="00ED4F29">
        <w:trPr>
          <w:cantSplit/>
          <w:trHeight w:val="300"/>
        </w:trPr>
        <w:tc>
          <w:tcPr>
            <w:tcW w:w="567" w:type="dxa"/>
          </w:tcPr>
          <w:p w:rsidR="00CB2144" w:rsidRDefault="00CB2144" w:rsidP="00ED4F29"/>
        </w:tc>
        <w:tc>
          <w:tcPr>
            <w:tcW w:w="5103" w:type="dxa"/>
          </w:tcPr>
          <w:p w:rsidR="00CB2144" w:rsidRDefault="00625672" w:rsidP="00ED4F29">
            <w:r>
              <w:t>Definição e separação de novas tarefas.</w:t>
            </w:r>
          </w:p>
        </w:tc>
        <w:tc>
          <w:tcPr>
            <w:tcW w:w="2410" w:type="dxa"/>
            <w:shd w:val="clear" w:color="auto" w:fill="FFFFFF"/>
          </w:tcPr>
          <w:p w:rsidR="00CB2144" w:rsidRDefault="00625672" w:rsidP="00ED4F29">
            <w:r>
              <w:t>Todos</w:t>
            </w:r>
          </w:p>
        </w:tc>
        <w:tc>
          <w:tcPr>
            <w:tcW w:w="1559" w:type="dxa"/>
            <w:shd w:val="clear" w:color="auto" w:fill="FFFFFF"/>
          </w:tcPr>
          <w:p w:rsidR="00CB2144" w:rsidRDefault="00625672" w:rsidP="00ED4F29">
            <w:r>
              <w:t>16/06/2025</w:t>
            </w:r>
            <w:bookmarkStart w:id="0" w:name="_GoBack"/>
            <w:bookmarkEnd w:id="0"/>
          </w:p>
        </w:tc>
      </w:tr>
      <w:tr w:rsidR="00CB2144" w:rsidTr="00ED4F29">
        <w:trPr>
          <w:cantSplit/>
          <w:trHeight w:val="300"/>
        </w:trPr>
        <w:tc>
          <w:tcPr>
            <w:tcW w:w="567" w:type="dxa"/>
          </w:tcPr>
          <w:p w:rsidR="00CB2144" w:rsidRDefault="00CB2144" w:rsidP="00ED4F29"/>
        </w:tc>
        <w:tc>
          <w:tcPr>
            <w:tcW w:w="5103" w:type="dxa"/>
          </w:tcPr>
          <w:p w:rsidR="00CB2144" w:rsidRDefault="00CB2144" w:rsidP="00ED4F29"/>
        </w:tc>
        <w:tc>
          <w:tcPr>
            <w:tcW w:w="2410" w:type="dxa"/>
            <w:shd w:val="clear" w:color="auto" w:fill="FFFFFF"/>
          </w:tcPr>
          <w:p w:rsidR="00CB2144" w:rsidRDefault="00CB2144" w:rsidP="00ED4F29"/>
        </w:tc>
        <w:tc>
          <w:tcPr>
            <w:tcW w:w="1559" w:type="dxa"/>
            <w:shd w:val="clear" w:color="auto" w:fill="FFFFFF"/>
          </w:tcPr>
          <w:p w:rsidR="00CB2144" w:rsidRDefault="00CB2144" w:rsidP="00ED4F29"/>
        </w:tc>
      </w:tr>
    </w:tbl>
    <w:p w:rsidR="00F5252D" w:rsidRDefault="003D1B14">
      <w:pPr>
        <w:pStyle w:val="Ttulo1"/>
      </w:pPr>
      <w:r>
        <w:t>Próxima Reunião</w:t>
      </w:r>
    </w:p>
    <w:p w:rsidR="00625672" w:rsidRDefault="00625672" w:rsidP="00625672">
      <w:pPr>
        <w:pStyle w:val="Default"/>
      </w:pPr>
    </w:p>
    <w:p w:rsidR="00F5252D" w:rsidRPr="00625672" w:rsidRDefault="00625672" w:rsidP="00625672">
      <w:pPr>
        <w:pStyle w:val="Instruo"/>
        <w:rPr>
          <w:i w:val="0"/>
          <w:color w:val="auto"/>
        </w:rPr>
      </w:pPr>
      <w:r w:rsidRPr="00625672">
        <w:rPr>
          <w:i w:val="0"/>
          <w:color w:val="auto"/>
        </w:rPr>
        <w:t xml:space="preserve"> Reunião p</w:t>
      </w:r>
      <w:r>
        <w:rPr>
          <w:i w:val="0"/>
          <w:color w:val="auto"/>
        </w:rPr>
        <w:t>ara atualização das etapas do projeto e alinhamento das versões – 15/06/2026</w:t>
      </w:r>
    </w:p>
    <w:sectPr w:rsidR="00F5252D" w:rsidRPr="00625672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59CC" w:rsidRDefault="002559CC">
      <w:r>
        <w:separator/>
      </w:r>
    </w:p>
  </w:endnote>
  <w:endnote w:type="continuationSeparator" w:id="0">
    <w:p w:rsidR="002559CC" w:rsidRDefault="00255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252D" w:rsidRDefault="00F5252D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5252D">
      <w:trPr>
        <w:cantSplit/>
      </w:trPr>
      <w:tc>
        <w:tcPr>
          <w:tcW w:w="6300" w:type="dxa"/>
        </w:tcPr>
        <w:p w:rsidR="00F5252D" w:rsidRDefault="00625672" w:rsidP="00BD69EB">
          <w:pPr>
            <w:pStyle w:val="Rodap"/>
            <w:tabs>
              <w:tab w:val="clear" w:pos="4320"/>
              <w:tab w:val="clear" w:pos="8640"/>
              <w:tab w:val="right" w:pos="6160"/>
            </w:tabs>
            <w:jc w:val="left"/>
          </w:pPr>
          <w:r w:rsidRPr="00625672">
            <w:t>I360 - Instituto 360</w:t>
          </w:r>
          <w:r>
            <w:t xml:space="preserve">                                                    Versão 1</w:t>
          </w:r>
        </w:p>
      </w:tc>
      <w:tc>
        <w:tcPr>
          <w:tcW w:w="1705" w:type="dxa"/>
          <w:vAlign w:val="center"/>
        </w:tcPr>
        <w:p w:rsidR="00F5252D" w:rsidRDefault="00F5252D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:rsidR="00F5252D" w:rsidRDefault="003D1B14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625672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625672">
              <w:rPr>
                <w:noProof/>
              </w:rPr>
              <w:t>1</w:t>
            </w:r>
          </w:fldSimple>
        </w:p>
      </w:tc>
    </w:tr>
  </w:tbl>
  <w:p w:rsidR="00F5252D" w:rsidRPr="002241D7" w:rsidRDefault="002241D7" w:rsidP="002241D7">
    <w:pPr>
      <w:jc w:val="right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 "Versão do Modelo"  \* MERGEFORMAT </w:instrText>
    </w:r>
    <w:r>
      <w:rPr>
        <w:sz w:val="16"/>
        <w:szCs w:val="16"/>
        <w:lang w:val="pt-PT"/>
      </w:rPr>
      <w:fldChar w:fldCharType="separate"/>
    </w:r>
    <w:r w:rsidR="00625672"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59CC" w:rsidRDefault="002559CC">
      <w:r>
        <w:separator/>
      </w:r>
    </w:p>
  </w:footnote>
  <w:footnote w:type="continuationSeparator" w:id="0">
    <w:p w:rsidR="002559CC" w:rsidRDefault="00255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5252D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5252D" w:rsidRPr="0028604A" w:rsidRDefault="0028604A" w:rsidP="0028604A">
          <w:pPr>
            <w:pStyle w:val="Cabealho"/>
            <w:rPr>
              <w:lang w:val="pt-PT"/>
            </w:rPr>
          </w:pPr>
          <w:r w:rsidRPr="0028604A">
            <w:rPr>
              <w:bCs/>
            </w:rPr>
            <w:t>Instituto 360</w:t>
          </w:r>
        </w:p>
      </w:tc>
      <w:sdt>
        <w:sdtPr>
          <w:alias w:val="Título"/>
          <w:tag w:val=""/>
          <w:id w:val="257487018"/>
          <w:placeholde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5252D" w:rsidRPr="0028604A" w:rsidRDefault="00BD69EB" w:rsidP="0028604A">
              <w:pPr>
                <w:pStyle w:val="Cabealho"/>
              </w:pPr>
              <w:r w:rsidRPr="0028604A">
                <w:rPr>
                  <w:lang w:val="pt-PT"/>
                </w:rPr>
                <w:t>Ata de Reunião</w:t>
              </w:r>
            </w:p>
          </w:tc>
        </w:sdtContent>
      </w:sdt>
      <w:tc>
        <w:tcPr>
          <w:tcW w:w="1440" w:type="dxa"/>
          <w:vAlign w:val="center"/>
        </w:tcPr>
        <w:p w:rsidR="00F5252D" w:rsidRPr="0028604A" w:rsidRDefault="00F5252D" w:rsidP="0028604A">
          <w:pPr>
            <w:pStyle w:val="Cabealho"/>
          </w:pPr>
        </w:p>
      </w:tc>
    </w:tr>
  </w:tbl>
  <w:p w:rsidR="00F5252D" w:rsidRDefault="00F5252D">
    <w:pPr>
      <w:pStyle w:val="Cabealh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A7058"/>
    <w:multiLevelType w:val="hybridMultilevel"/>
    <w:tmpl w:val="CC9AD1AC"/>
    <w:lvl w:ilvl="0" w:tplc="4A32D99E">
      <w:start w:val="1"/>
      <w:numFmt w:val="bullet"/>
      <w:lvlText w:val=""/>
      <w:lvlJc w:val="left"/>
      <w:pPr>
        <w:tabs>
          <w:tab w:val="num" w:pos="1066"/>
        </w:tabs>
        <w:ind w:left="706" w:firstLine="0"/>
      </w:pPr>
      <w:rPr>
        <w:rFonts w:ascii="Symbol" w:hAnsi="Symbol" w:hint="default"/>
        <w:color w:val="0000FF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3A21441E"/>
    <w:multiLevelType w:val="hybridMultilevel"/>
    <w:tmpl w:val="B950DADA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3075C7"/>
    <w:multiLevelType w:val="hybridMultilevel"/>
    <w:tmpl w:val="5F605B02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172113"/>
    <w:multiLevelType w:val="hybridMultilevel"/>
    <w:tmpl w:val="3460ADB6"/>
    <w:lvl w:ilvl="0" w:tplc="5D5CE9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4F037EA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3F37BFE"/>
    <w:multiLevelType w:val="hybridMultilevel"/>
    <w:tmpl w:val="2280D3C8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A7A0114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pt-BR" w:vendorID="64" w:dllVersion="131078" w:nlCheck="1" w:checkStyle="0"/>
  <w:attachedTemplate r:id="rId1"/>
  <w:defaultTabStop w:val="708"/>
  <w:hyphenationZone w:val="425"/>
  <w:noPunctuationKerning/>
  <w:characterSpacingControl w:val="doNotCompress"/>
  <w:hdrShapeDefaults>
    <o:shapedefaults v:ext="edit" spidmax="2049" fill="f" fillcolor="silver" strokecolor="#333">
      <v:fill color="silver" on="f"/>
      <v:stroke color="#33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04A"/>
    <w:rsid w:val="000F14C7"/>
    <w:rsid w:val="001B31FC"/>
    <w:rsid w:val="002241D7"/>
    <w:rsid w:val="002559CC"/>
    <w:rsid w:val="00283A99"/>
    <w:rsid w:val="0028604A"/>
    <w:rsid w:val="003D1B14"/>
    <w:rsid w:val="0050345B"/>
    <w:rsid w:val="00531DBF"/>
    <w:rsid w:val="005D21A8"/>
    <w:rsid w:val="005F6BAE"/>
    <w:rsid w:val="00625672"/>
    <w:rsid w:val="00632E86"/>
    <w:rsid w:val="00664E86"/>
    <w:rsid w:val="008D7C21"/>
    <w:rsid w:val="009D7C14"/>
    <w:rsid w:val="00A6332D"/>
    <w:rsid w:val="00B10C8B"/>
    <w:rsid w:val="00BB5564"/>
    <w:rsid w:val="00BD69EB"/>
    <w:rsid w:val="00C22B8B"/>
    <w:rsid w:val="00CA6E12"/>
    <w:rsid w:val="00CB2144"/>
    <w:rsid w:val="00D958BA"/>
    <w:rsid w:val="00DE6A24"/>
    <w:rsid w:val="00E45BD5"/>
    <w:rsid w:val="00F5252D"/>
    <w:rsid w:val="00FE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silver" strokecolor="#333">
      <v:fill color="silver" on="f"/>
      <v:stroke color="#333"/>
    </o:shapedefaults>
    <o:shapelayout v:ext="edit">
      <o:idmap v:ext="edit" data="1"/>
    </o:shapelayout>
  </w:shapeDefaults>
  <w:decimalSymbol w:val=","/>
  <w:listSeparator w:val=";"/>
  <w14:docId w14:val="3076E19C"/>
  <w15:docId w15:val="{116BF8A6-A534-4728-861B-7F298D1D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3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3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semiHidden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semiHidden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character" w:styleId="TextodoEspaoReservado">
    <w:name w:val="Placeholder Text"/>
    <w:basedOn w:val="Fontepargpadro"/>
    <w:uiPriority w:val="99"/>
    <w:semiHidden/>
    <w:rsid w:val="00BD69EB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E271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2718"/>
    <w:rPr>
      <w:rFonts w:ascii="Tahoma" w:hAnsi="Tahoma" w:cs="Tahoma"/>
      <w:color w:val="000000"/>
      <w:sz w:val="16"/>
      <w:szCs w:val="16"/>
    </w:rPr>
  </w:style>
  <w:style w:type="paragraph" w:customStyle="1" w:styleId="Default">
    <w:name w:val="Default"/>
    <w:rsid w:val="0028604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AppData\Local\Temp\MicrosoftEdgeDownloads\5cee36f1-19e4-415a-a04c-0d84a014c37f\Template%20-%20Ata%20de%20Reuni&#227;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Ata de Reunião.dotx</Template>
  <TotalTime>20</TotalTime>
  <Pages>1</Pages>
  <Words>215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Manager>&lt;Sigla do Projeto&gt; - &lt;Nome do Projeto&gt;</Manager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&lt;X&gt;</dc:subject>
  <dc:creator>aluno</dc:creator>
  <cp:lastModifiedBy>aluno</cp:lastModifiedBy>
  <cp:revision>1</cp:revision>
  <cp:lastPrinted>2026-06-09T23:42:00Z</cp:lastPrinted>
  <dcterms:created xsi:type="dcterms:W3CDTF">2026-06-09T23:22:00Z</dcterms:created>
  <dcterms:modified xsi:type="dcterms:W3CDTF">2026-06-09T23:42:00Z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do Modelo">
    <vt:lpwstr>1</vt:lpwstr>
  </property>
  <property fmtid="{D5CDD505-2E9C-101B-9397-08002B2CF9AE}" pid="3" name="Nome do Modelo">
    <vt:lpwstr>MF - FPROJ - Ata de Reunião</vt:lpwstr>
  </property>
</Properties>
</file>