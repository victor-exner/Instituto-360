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D48867" w14:textId="7F5C647E" w:rsidR="00F930E2" w:rsidRPr="00A20D4F" w:rsidRDefault="00F930E2" w:rsidP="006B06B4">
      <w:pPr>
        <w:jc w:val="center"/>
      </w:pPr>
    </w:p>
    <w:p w14:paraId="45818294" w14:textId="288BFC04" w:rsidR="00F930E2" w:rsidRPr="00A20D4F" w:rsidRDefault="00F930E2" w:rsidP="00F930E2"/>
    <w:p w14:paraId="147B3339" w14:textId="247F7CB5" w:rsidR="00F930E2" w:rsidRPr="00A20D4F" w:rsidRDefault="00F930E2" w:rsidP="00F930E2"/>
    <w:p w14:paraId="5568C1CF" w14:textId="1688275E" w:rsidR="00F930E2" w:rsidRPr="00A20D4F" w:rsidRDefault="00430098" w:rsidP="00F930E2">
      <w:r>
        <w:rPr>
          <w:noProof/>
        </w:rPr>
        <w:drawing>
          <wp:anchor distT="0" distB="0" distL="0" distR="0" simplePos="0" relativeHeight="251663360" behindDoc="1" locked="0" layoutInCell="1" hidden="0" allowOverlap="1" wp14:anchorId="2C7F535F" wp14:editId="46697748">
            <wp:simplePos x="0" y="0"/>
            <wp:positionH relativeFrom="column">
              <wp:posOffset>1581150</wp:posOffset>
            </wp:positionH>
            <wp:positionV relativeFrom="paragraph">
              <wp:posOffset>9525</wp:posOffset>
            </wp:positionV>
            <wp:extent cx="2857500" cy="133413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34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E01391" w14:textId="77777777" w:rsidR="00F930E2" w:rsidRPr="00A20D4F" w:rsidRDefault="00F930E2" w:rsidP="00F930E2"/>
    <w:p w14:paraId="655B74B2" w14:textId="77777777" w:rsidR="00F930E2" w:rsidRPr="00A20D4F" w:rsidRDefault="00F930E2" w:rsidP="00F930E2"/>
    <w:p w14:paraId="0098B466" w14:textId="77777777" w:rsidR="00F930E2" w:rsidRPr="00A20D4F" w:rsidRDefault="00F930E2" w:rsidP="00F930E2"/>
    <w:p w14:paraId="7D4D5776" w14:textId="77777777" w:rsidR="00F930E2" w:rsidRPr="00A20D4F" w:rsidRDefault="00F930E2" w:rsidP="00F930E2"/>
    <w:p w14:paraId="1B2142BB" w14:textId="77777777" w:rsidR="00F930E2" w:rsidRPr="00A20D4F" w:rsidRDefault="00F930E2" w:rsidP="00F930E2"/>
    <w:p w14:paraId="6609BE7F" w14:textId="77777777" w:rsidR="00F930E2" w:rsidRPr="00A20D4F" w:rsidRDefault="00F930E2" w:rsidP="00F930E2"/>
    <w:p w14:paraId="45F32722" w14:textId="2241E534" w:rsidR="00F930E2" w:rsidRDefault="00F930E2" w:rsidP="00F930E2">
      <w:pPr>
        <w:tabs>
          <w:tab w:val="left" w:pos="4184"/>
        </w:tabs>
        <w:jc w:val="center"/>
        <w:rPr>
          <w:i/>
          <w:color w:val="0000FF"/>
        </w:rPr>
      </w:pPr>
    </w:p>
    <w:p w14:paraId="62EE81F1" w14:textId="77777777" w:rsidR="00430098" w:rsidRDefault="00430098" w:rsidP="00F930E2">
      <w:pPr>
        <w:tabs>
          <w:tab w:val="left" w:pos="4184"/>
        </w:tabs>
        <w:jc w:val="center"/>
        <w:rPr>
          <w:i/>
          <w:color w:val="0000FF"/>
        </w:rPr>
      </w:pPr>
    </w:p>
    <w:p w14:paraId="474875DD" w14:textId="77777777" w:rsidR="00430098" w:rsidRDefault="00430098" w:rsidP="00F930E2">
      <w:pPr>
        <w:tabs>
          <w:tab w:val="left" w:pos="4184"/>
        </w:tabs>
        <w:jc w:val="center"/>
        <w:rPr>
          <w:i/>
          <w:color w:val="0000FF"/>
        </w:rPr>
      </w:pPr>
    </w:p>
    <w:p w14:paraId="0F130FB7" w14:textId="77777777" w:rsidR="00430098" w:rsidRDefault="00430098" w:rsidP="00F930E2">
      <w:pPr>
        <w:tabs>
          <w:tab w:val="left" w:pos="4184"/>
        </w:tabs>
        <w:jc w:val="center"/>
        <w:rPr>
          <w:i/>
          <w:color w:val="0000FF"/>
        </w:rPr>
      </w:pPr>
    </w:p>
    <w:p w14:paraId="057CDD49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6835DF75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7489E581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68E22D07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6AF457EA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60367E10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7BB03FA3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42634F12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1F626E98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2184B636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1F6D7714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0754CBBE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3099230B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65A737BB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57A3A85C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6254BCD2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187F8913" w14:textId="77777777" w:rsidR="00430098" w:rsidRDefault="00430098" w:rsidP="00F930E2">
      <w:pPr>
        <w:tabs>
          <w:tab w:val="left" w:pos="4184"/>
        </w:tabs>
        <w:jc w:val="center"/>
        <w:rPr>
          <w:i/>
        </w:rPr>
      </w:pPr>
    </w:p>
    <w:p w14:paraId="1C3122AA" w14:textId="77777777" w:rsidR="00F930E2" w:rsidRPr="00264EFB" w:rsidRDefault="00F930E2" w:rsidP="00F930E2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523047" wp14:editId="62130768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C34AA51BFAAA4B119087A7C51DA315C1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D2CC9A1" w14:textId="77777777" w:rsidR="00F930E2" w:rsidRPr="0037364C" w:rsidRDefault="00B755C7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Guia de Implantação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52304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C34AA51BFAAA4B119087A7C51DA315C1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3D2CC9A1" w14:textId="77777777" w:rsidR="00F930E2" w:rsidRPr="0037364C" w:rsidRDefault="00B755C7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Guia de Implantação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40B8909" w14:textId="77777777" w:rsidR="00F930E2" w:rsidRPr="00264EFB" w:rsidRDefault="00F930E2" w:rsidP="00F930E2"/>
    <w:p w14:paraId="6994D75D" w14:textId="77777777" w:rsidR="00F930E2" w:rsidRPr="00264EFB" w:rsidRDefault="00F930E2" w:rsidP="00F930E2"/>
    <w:p w14:paraId="0E16F45D" w14:textId="77777777" w:rsidR="00F930E2" w:rsidRPr="00264EFB" w:rsidRDefault="00F930E2" w:rsidP="00F930E2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0051D" wp14:editId="74A0E553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50D815D" w14:textId="69BF5422" w:rsidR="00F930E2" w:rsidRPr="0037364C" w:rsidRDefault="00F930E2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&lt;</w:t>
                                </w:r>
                                <w:r w:rsidR="00430098"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1</w:t>
                                </w: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722879AA" w14:textId="77777777" w:rsidR="00F930E2" w:rsidRPr="0037364C" w:rsidRDefault="00F930E2" w:rsidP="00F930E2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5D06765" w14:textId="77777777" w:rsidR="00F930E2" w:rsidRPr="0037364C" w:rsidRDefault="00F930E2" w:rsidP="00F930E2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0051D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050D815D" w14:textId="69BF5422" w:rsidR="00F930E2" w:rsidRPr="0037364C" w:rsidRDefault="00F930E2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&lt;</w:t>
                          </w:r>
                          <w:r w:rsidR="00430098"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1</w:t>
                          </w: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&gt;</w:t>
                          </w:r>
                        </w:p>
                      </w:sdtContent>
                    </w:sdt>
                    <w:p w14:paraId="722879AA" w14:textId="77777777" w:rsidR="00F930E2" w:rsidRPr="0037364C" w:rsidRDefault="00F930E2" w:rsidP="00F930E2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  <w:p w14:paraId="15D06765" w14:textId="77777777" w:rsidR="00F930E2" w:rsidRPr="0037364C" w:rsidRDefault="00F930E2" w:rsidP="00F930E2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A944A4" w14:textId="77777777" w:rsidR="00F930E2" w:rsidRPr="00264EFB" w:rsidRDefault="00F930E2" w:rsidP="00F930E2"/>
    <w:p w14:paraId="75BB0B89" w14:textId="77777777" w:rsidR="00F930E2" w:rsidRPr="00264EFB" w:rsidRDefault="00F930E2" w:rsidP="00F930E2"/>
    <w:p w14:paraId="23B67D4F" w14:textId="77777777" w:rsidR="00F930E2" w:rsidRPr="00264EFB" w:rsidRDefault="00F930E2" w:rsidP="00F930E2"/>
    <w:p w14:paraId="2AF200F7" w14:textId="77777777" w:rsidR="00F930E2" w:rsidRPr="00264EFB" w:rsidRDefault="00F930E2" w:rsidP="00F930E2"/>
    <w:p w14:paraId="211BBF3A" w14:textId="77777777" w:rsidR="00F930E2" w:rsidRPr="00264EFB" w:rsidRDefault="00F930E2" w:rsidP="00F930E2"/>
    <w:p w14:paraId="4083D017" w14:textId="77777777" w:rsidR="00F930E2" w:rsidRPr="00264EFB" w:rsidRDefault="00F930E2" w:rsidP="00F930E2">
      <w:r>
        <w:tab/>
      </w:r>
    </w:p>
    <w:p w14:paraId="1BD2C8CA" w14:textId="77777777" w:rsidR="00F930E2" w:rsidRPr="00264EFB" w:rsidRDefault="00F930E2" w:rsidP="00F930E2"/>
    <w:p w14:paraId="006DBD56" w14:textId="77777777" w:rsidR="00F930E2" w:rsidRPr="00264EFB" w:rsidRDefault="00F930E2" w:rsidP="00F930E2"/>
    <w:p w14:paraId="0D053874" w14:textId="77777777" w:rsidR="00F930E2" w:rsidRPr="00264EFB" w:rsidRDefault="00F930E2" w:rsidP="00F930E2"/>
    <w:p w14:paraId="1C537410" w14:textId="77777777" w:rsidR="00F930E2" w:rsidRPr="00264EFB" w:rsidRDefault="00F930E2" w:rsidP="00F930E2"/>
    <w:p w14:paraId="48985873" w14:textId="77777777" w:rsidR="00F930E2" w:rsidRPr="00264EFB" w:rsidRDefault="00F930E2" w:rsidP="00F930E2"/>
    <w:p w14:paraId="178612AD" w14:textId="77777777" w:rsidR="00F930E2" w:rsidRPr="00264EFB" w:rsidRDefault="00F930E2" w:rsidP="00F930E2"/>
    <w:p w14:paraId="0D873F62" w14:textId="77777777" w:rsidR="00F930E2" w:rsidRPr="00264EFB" w:rsidRDefault="00F930E2" w:rsidP="00F930E2"/>
    <w:p w14:paraId="18973F7D" w14:textId="77777777" w:rsidR="00F930E2" w:rsidRPr="00264EFB" w:rsidRDefault="00F930E2" w:rsidP="00F930E2"/>
    <w:p w14:paraId="7D6B4A51" w14:textId="77777777" w:rsidR="00F930E2" w:rsidRPr="00264EFB" w:rsidRDefault="00F930E2" w:rsidP="00F930E2"/>
    <w:p w14:paraId="180EF034" w14:textId="77777777" w:rsidR="00F930E2" w:rsidRDefault="00F930E2" w:rsidP="00F930E2"/>
    <w:p w14:paraId="2AAD46B4" w14:textId="77777777" w:rsidR="00430098" w:rsidRPr="00264EFB" w:rsidRDefault="00430098" w:rsidP="00F930E2"/>
    <w:p w14:paraId="1021A83A" w14:textId="77777777" w:rsidR="00F930E2" w:rsidRPr="00264EFB" w:rsidRDefault="00F930E2" w:rsidP="00F930E2"/>
    <w:p w14:paraId="763F686C" w14:textId="77777777" w:rsidR="00F930E2" w:rsidRDefault="00F930E2" w:rsidP="00F930E2">
      <w:pPr>
        <w:tabs>
          <w:tab w:val="left" w:pos="3700"/>
        </w:tabs>
      </w:pPr>
      <w:r>
        <w:tab/>
      </w:r>
    </w:p>
    <w:p w14:paraId="7995EFA4" w14:textId="77777777" w:rsidR="00F930E2" w:rsidRPr="00264EFB" w:rsidRDefault="00F930E2" w:rsidP="00F930E2">
      <w:pPr>
        <w:tabs>
          <w:tab w:val="left" w:pos="3700"/>
        </w:tabs>
        <w:sectPr w:rsidR="00F930E2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A9F68" wp14:editId="7012352A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6E2F42CE" w14:textId="1540D6E4" w:rsidR="00F930E2" w:rsidRPr="00264EFB" w:rsidRDefault="006B06B4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&lt;</w:t>
                                </w:r>
                                <w:r w:rsidR="00430098"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INST360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&gt; - &lt;</w:t>
                                </w:r>
                                <w:r w:rsidR="00430098"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Instituto 360º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&gt;</w:t>
                                </w:r>
                              </w:p>
                            </w:sdtContent>
                          </w:sdt>
                          <w:p w14:paraId="2622C5DC" w14:textId="77777777" w:rsidR="00F930E2" w:rsidRDefault="00F930E2" w:rsidP="00F930E2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A9F68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D1B11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6E2F42CE" w14:textId="1540D6E4" w:rsidR="00F930E2" w:rsidRPr="00264EFB" w:rsidRDefault="006B06B4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&lt;</w:t>
                          </w:r>
                          <w:r w:rsidR="00430098"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INST360</w:t>
                          </w: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&gt; - &lt;</w:t>
                          </w:r>
                          <w:r w:rsidR="00430098"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Instituto 360º</w:t>
                          </w: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&gt;</w:t>
                          </w:r>
                        </w:p>
                      </w:sdtContent>
                    </w:sdt>
                    <w:p w14:paraId="2622C5DC" w14:textId="77777777" w:rsidR="00F930E2" w:rsidRDefault="00F930E2" w:rsidP="00F930E2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081762E3" w14:textId="77777777" w:rsidR="00D77DA4" w:rsidRDefault="00D77DA4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F930E2" w14:paraId="004C3C66" w14:textId="77777777" w:rsidTr="007D4438">
        <w:trPr>
          <w:trHeight w:val="284"/>
        </w:trPr>
        <w:tc>
          <w:tcPr>
            <w:tcW w:w="1550" w:type="dxa"/>
            <w:shd w:val="clear" w:color="auto" w:fill="C00000"/>
          </w:tcPr>
          <w:p w14:paraId="04395F22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28034577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208C9CDB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4D6A40FE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F930E2" w14:paraId="61CB0FF6" w14:textId="77777777" w:rsidTr="007D4438">
        <w:trPr>
          <w:trHeight w:val="284"/>
        </w:trPr>
        <w:tc>
          <w:tcPr>
            <w:tcW w:w="1550" w:type="dxa"/>
          </w:tcPr>
          <w:p w14:paraId="6478F3F7" w14:textId="3E1E7637" w:rsidR="00430098" w:rsidRPr="00430098" w:rsidRDefault="00430098" w:rsidP="00430098">
            <w:pPr>
              <w:pStyle w:val="Instruo"/>
              <w:rPr>
                <w:i w:val="0"/>
                <w:iCs/>
                <w:color w:val="auto"/>
              </w:rPr>
            </w:pPr>
            <w:r w:rsidRPr="00430098">
              <w:rPr>
                <w:i w:val="0"/>
                <w:iCs/>
                <w:color w:val="auto"/>
              </w:rPr>
              <w:t>04/06/2026</w:t>
            </w:r>
          </w:p>
        </w:tc>
        <w:tc>
          <w:tcPr>
            <w:tcW w:w="1080" w:type="dxa"/>
          </w:tcPr>
          <w:p w14:paraId="0F343606" w14:textId="1D1F443F" w:rsidR="00F930E2" w:rsidRPr="00430098" w:rsidRDefault="00430098" w:rsidP="007D4438">
            <w:pPr>
              <w:pStyle w:val="Instruo"/>
              <w:rPr>
                <w:i w:val="0"/>
                <w:iCs/>
                <w:color w:val="auto"/>
              </w:rPr>
            </w:pPr>
            <w:r w:rsidRPr="00430098">
              <w:rPr>
                <w:i w:val="0"/>
                <w:iCs/>
                <w:color w:val="auto"/>
              </w:rPr>
              <w:t>1.0</w:t>
            </w:r>
          </w:p>
        </w:tc>
        <w:tc>
          <w:tcPr>
            <w:tcW w:w="4680" w:type="dxa"/>
          </w:tcPr>
          <w:p w14:paraId="61092C90" w14:textId="74656938" w:rsidR="00F930E2" w:rsidRPr="00430098" w:rsidRDefault="00430098" w:rsidP="007D4438">
            <w:pPr>
              <w:pStyle w:val="Instruo"/>
              <w:rPr>
                <w:i w:val="0"/>
                <w:iCs/>
                <w:color w:val="auto"/>
              </w:rPr>
            </w:pPr>
            <w:r w:rsidRPr="00430098">
              <w:rPr>
                <w:i w:val="0"/>
                <w:iCs/>
                <w:color w:val="auto"/>
              </w:rPr>
              <w:t>Preenchimento completo do documento.</w:t>
            </w:r>
          </w:p>
        </w:tc>
        <w:tc>
          <w:tcPr>
            <w:tcW w:w="2410" w:type="dxa"/>
          </w:tcPr>
          <w:p w14:paraId="37FF8CD8" w14:textId="77F9592B" w:rsidR="00F930E2" w:rsidRPr="00430098" w:rsidRDefault="00430098" w:rsidP="007D4438">
            <w:pPr>
              <w:pStyle w:val="Instruo"/>
              <w:rPr>
                <w:i w:val="0"/>
                <w:iCs/>
                <w:color w:val="auto"/>
              </w:rPr>
            </w:pPr>
            <w:r w:rsidRPr="00430098">
              <w:rPr>
                <w:i w:val="0"/>
                <w:iCs/>
                <w:color w:val="auto"/>
              </w:rPr>
              <w:t xml:space="preserve">Thiago </w:t>
            </w:r>
            <w:r w:rsidR="00787D2C">
              <w:rPr>
                <w:i w:val="0"/>
                <w:iCs/>
                <w:color w:val="auto"/>
              </w:rPr>
              <w:t>Marques</w:t>
            </w:r>
          </w:p>
        </w:tc>
      </w:tr>
      <w:tr w:rsidR="00F930E2" w14:paraId="7ECE9D90" w14:textId="77777777" w:rsidTr="007D4438">
        <w:trPr>
          <w:trHeight w:val="284"/>
        </w:trPr>
        <w:tc>
          <w:tcPr>
            <w:tcW w:w="1550" w:type="dxa"/>
          </w:tcPr>
          <w:p w14:paraId="463033DF" w14:textId="77777777" w:rsidR="00F930E2" w:rsidRDefault="00F930E2" w:rsidP="007D4438">
            <w:pPr>
              <w:jc w:val="left"/>
            </w:pPr>
          </w:p>
        </w:tc>
        <w:tc>
          <w:tcPr>
            <w:tcW w:w="1080" w:type="dxa"/>
          </w:tcPr>
          <w:p w14:paraId="4242D43E" w14:textId="77777777" w:rsidR="00F930E2" w:rsidRDefault="00F930E2" w:rsidP="007D4438">
            <w:pPr>
              <w:jc w:val="left"/>
            </w:pPr>
          </w:p>
        </w:tc>
        <w:tc>
          <w:tcPr>
            <w:tcW w:w="4680" w:type="dxa"/>
          </w:tcPr>
          <w:p w14:paraId="18D52D63" w14:textId="77777777" w:rsidR="00F930E2" w:rsidRDefault="00F930E2" w:rsidP="007D4438">
            <w:pPr>
              <w:jc w:val="left"/>
            </w:pPr>
          </w:p>
        </w:tc>
        <w:tc>
          <w:tcPr>
            <w:tcW w:w="2410" w:type="dxa"/>
          </w:tcPr>
          <w:p w14:paraId="453AE0CB" w14:textId="77777777" w:rsidR="00F930E2" w:rsidRDefault="00F930E2" w:rsidP="007D4438">
            <w:pPr>
              <w:jc w:val="left"/>
            </w:pPr>
          </w:p>
        </w:tc>
      </w:tr>
      <w:tr w:rsidR="00F930E2" w14:paraId="66C7C215" w14:textId="77777777" w:rsidTr="007D4438">
        <w:trPr>
          <w:trHeight w:val="284"/>
        </w:trPr>
        <w:tc>
          <w:tcPr>
            <w:tcW w:w="1550" w:type="dxa"/>
          </w:tcPr>
          <w:p w14:paraId="577FAB00" w14:textId="77777777" w:rsidR="00F930E2" w:rsidRDefault="00F930E2" w:rsidP="007D4438">
            <w:pPr>
              <w:jc w:val="left"/>
            </w:pPr>
          </w:p>
        </w:tc>
        <w:tc>
          <w:tcPr>
            <w:tcW w:w="1080" w:type="dxa"/>
          </w:tcPr>
          <w:p w14:paraId="57D00B6C" w14:textId="77777777" w:rsidR="00F930E2" w:rsidRDefault="00F930E2" w:rsidP="007D4438">
            <w:pPr>
              <w:jc w:val="left"/>
            </w:pPr>
          </w:p>
        </w:tc>
        <w:tc>
          <w:tcPr>
            <w:tcW w:w="4680" w:type="dxa"/>
          </w:tcPr>
          <w:p w14:paraId="635301B4" w14:textId="77777777" w:rsidR="00F930E2" w:rsidRDefault="00F930E2" w:rsidP="007D4438">
            <w:pPr>
              <w:jc w:val="left"/>
            </w:pPr>
          </w:p>
        </w:tc>
        <w:tc>
          <w:tcPr>
            <w:tcW w:w="2410" w:type="dxa"/>
          </w:tcPr>
          <w:p w14:paraId="02753D92" w14:textId="77777777" w:rsidR="00F930E2" w:rsidRDefault="00F930E2" w:rsidP="007D4438">
            <w:pPr>
              <w:jc w:val="left"/>
            </w:pPr>
          </w:p>
        </w:tc>
      </w:tr>
    </w:tbl>
    <w:p w14:paraId="186D9ABE" w14:textId="77777777" w:rsidR="00D77DA4" w:rsidRDefault="00D77DA4"/>
    <w:p w14:paraId="3FD61FD9" w14:textId="77777777" w:rsidR="00D77DA4" w:rsidRDefault="00D77DA4" w:rsidP="00F930E2">
      <w:pPr>
        <w:pStyle w:val="Ttulo"/>
        <w:jc w:val="center"/>
      </w:pPr>
      <w:r>
        <w:br w:type="page"/>
      </w:r>
      <w:r>
        <w:lastRenderedPageBreak/>
        <w:t>SUMÁRIO</w:t>
      </w:r>
    </w:p>
    <w:p w14:paraId="1490A3D9" w14:textId="77777777" w:rsidR="00752313" w:rsidRDefault="00D77DA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87620792" w:history="1">
        <w:r w:rsidR="00752313" w:rsidRPr="00AB56AE">
          <w:rPr>
            <w:rStyle w:val="Hyperlink"/>
          </w:rPr>
          <w:t>1. Introdução</w:t>
        </w:r>
        <w:r w:rsidR="00752313">
          <w:rPr>
            <w:webHidden/>
          </w:rPr>
          <w:tab/>
        </w:r>
        <w:r w:rsidR="00752313">
          <w:rPr>
            <w:webHidden/>
          </w:rPr>
          <w:fldChar w:fldCharType="begin"/>
        </w:r>
        <w:r w:rsidR="00752313">
          <w:rPr>
            <w:webHidden/>
          </w:rPr>
          <w:instrText xml:space="preserve"> PAGEREF _Toc487620792 \h </w:instrText>
        </w:r>
        <w:r w:rsidR="00752313">
          <w:rPr>
            <w:webHidden/>
          </w:rPr>
        </w:r>
        <w:r w:rsidR="00752313">
          <w:rPr>
            <w:webHidden/>
          </w:rPr>
          <w:fldChar w:fldCharType="separate"/>
        </w:r>
        <w:r w:rsidR="00752313">
          <w:rPr>
            <w:webHidden/>
          </w:rPr>
          <w:t>4</w:t>
        </w:r>
        <w:r w:rsidR="00752313">
          <w:rPr>
            <w:webHidden/>
          </w:rPr>
          <w:fldChar w:fldCharType="end"/>
        </w:r>
      </w:hyperlink>
    </w:p>
    <w:p w14:paraId="0BEA7169" w14:textId="77777777" w:rsidR="00752313" w:rsidRDefault="00752313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3" w:history="1">
        <w:r w:rsidRPr="00AB56AE">
          <w:rPr>
            <w:rStyle w:val="Hyperlink"/>
          </w:rPr>
          <w:t>1.1.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C0D77C0" w14:textId="77777777" w:rsidR="00752313" w:rsidRDefault="0075231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794" w:history="1">
        <w:r w:rsidRPr="00AB56AE">
          <w:rPr>
            <w:rStyle w:val="Hyperlink"/>
          </w:rPr>
          <w:t>2. Planejamento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BB7D9D6" w14:textId="77777777" w:rsidR="00752313" w:rsidRDefault="00752313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5" w:history="1">
        <w:r w:rsidRPr="00AB56AE">
          <w:rPr>
            <w:rStyle w:val="Hyperlink"/>
            <w:lang w:val="pt-PT"/>
          </w:rPr>
          <w:t>2.1. Responsabilidades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72CE5D3" w14:textId="77777777" w:rsidR="00752313" w:rsidRDefault="00752313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6" w:history="1">
        <w:r w:rsidRPr="00AB56AE">
          <w:rPr>
            <w:rStyle w:val="Hyperlink"/>
            <w:lang w:val="pt-PT"/>
          </w:rPr>
          <w:t>2.2. Cronograma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0798586" w14:textId="77777777" w:rsidR="00752313" w:rsidRDefault="0075231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797" w:history="1">
        <w:r w:rsidRPr="00AB56AE">
          <w:rPr>
            <w:rStyle w:val="Hyperlink"/>
          </w:rPr>
          <w:t>3. Recursos NECESSÁRIOS PARA IMPLANTAR O PRODUTO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1045686" w14:textId="77777777" w:rsidR="00752313" w:rsidRDefault="00752313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8" w:history="1">
        <w:r w:rsidRPr="00AB56AE">
          <w:rPr>
            <w:rStyle w:val="Hyperlink"/>
            <w:lang w:val="pt-PT"/>
          </w:rPr>
          <w:t>3.1. Ambiente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E781B4A" w14:textId="77777777" w:rsidR="00752313" w:rsidRDefault="00752313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9" w:history="1">
        <w:r w:rsidRPr="00AB56AE">
          <w:rPr>
            <w:rStyle w:val="Hyperlink"/>
            <w:lang w:val="pt-PT"/>
          </w:rPr>
          <w:t>3.2. Hardware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0BB99BC" w14:textId="77777777" w:rsidR="00752313" w:rsidRDefault="00752313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800" w:history="1">
        <w:r w:rsidRPr="00AB56AE">
          <w:rPr>
            <w:rStyle w:val="Hyperlink"/>
            <w:lang w:val="pt-PT"/>
          </w:rPr>
          <w:t>3.3.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8058F73" w14:textId="77777777" w:rsidR="00752313" w:rsidRDefault="00752313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801" w:history="1">
        <w:r w:rsidRPr="00AB56AE">
          <w:rPr>
            <w:rStyle w:val="Hyperlink"/>
            <w:lang w:val="pt-PT"/>
          </w:rPr>
          <w:t>3.4. Pessoas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85CF38F" w14:textId="77777777" w:rsidR="00752313" w:rsidRDefault="0075231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802" w:history="1">
        <w:r w:rsidRPr="00AB56AE">
          <w:rPr>
            <w:rStyle w:val="Hyperlink"/>
          </w:rPr>
          <w:t>4. ROTEIRO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0F8AB6A" w14:textId="77777777" w:rsidR="00752313" w:rsidRDefault="00752313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803" w:history="1">
        <w:r w:rsidRPr="00AB56AE">
          <w:rPr>
            <w:rStyle w:val="Hyperlink"/>
          </w:rPr>
          <w:t>5. Treinamento e suporte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ED4BBB9" w14:textId="77777777" w:rsidR="00D77DA4" w:rsidRDefault="00D77DA4">
      <w:r>
        <w:fldChar w:fldCharType="end"/>
      </w:r>
    </w:p>
    <w:p w14:paraId="61CF996F" w14:textId="61C5CB55" w:rsidR="00430098" w:rsidRPr="00430098" w:rsidRDefault="00D77DA4" w:rsidP="00430098">
      <w:pPr>
        <w:pStyle w:val="Ttulo1"/>
        <w:numPr>
          <w:ilvl w:val="0"/>
          <w:numId w:val="2"/>
        </w:numPr>
        <w:ind w:left="0" w:firstLine="0"/>
      </w:pPr>
      <w:r>
        <w:br w:type="page"/>
      </w:r>
      <w:bookmarkStart w:id="0" w:name="_Toc104341857"/>
      <w:bookmarkStart w:id="1" w:name="_Toc487620792"/>
      <w:r>
        <w:lastRenderedPageBreak/>
        <w:t>Introdução</w:t>
      </w:r>
      <w:bookmarkEnd w:id="0"/>
      <w:bookmarkEnd w:id="1"/>
    </w:p>
    <w:p w14:paraId="6F373FB7" w14:textId="77777777" w:rsidR="00D05AF3" w:rsidRPr="00CF45E4" w:rsidRDefault="00D05AF3" w:rsidP="00CF45E4">
      <w:pPr>
        <w:ind w:firstLine="708"/>
        <w:jc w:val="left"/>
        <w:rPr>
          <w:color w:val="auto"/>
        </w:rPr>
      </w:pPr>
      <w:bookmarkStart w:id="2" w:name="_Toc104341861"/>
      <w:bookmarkStart w:id="3" w:name="_Toc487620793"/>
      <w:r w:rsidRPr="00CF45E4">
        <w:rPr>
          <w:color w:val="auto"/>
        </w:rPr>
        <w:t>Este documento orienta a implantação do sistema web desenvolvido em Java. Ele apresenta os requisitos de infraestrutura, o cronograma de transição e o passo a passo para colocar a aplicação em produção.</w:t>
      </w:r>
    </w:p>
    <w:p w14:paraId="2241D6C6" w14:textId="77777777" w:rsidR="00D77DA4" w:rsidRDefault="00D77DA4" w:rsidP="00D77DA4">
      <w:pPr>
        <w:pStyle w:val="Ttulo2"/>
        <w:numPr>
          <w:ilvl w:val="1"/>
          <w:numId w:val="3"/>
        </w:numPr>
        <w:ind w:left="0" w:firstLine="0"/>
      </w:pPr>
      <w:r>
        <w:t>Referências</w:t>
      </w:r>
      <w:bookmarkEnd w:id="2"/>
      <w:bookmarkEnd w:id="3"/>
    </w:p>
    <w:p w14:paraId="6710635D" w14:textId="77777777" w:rsidR="00CF45E4" w:rsidRDefault="00CF45E4" w:rsidP="00CF45E4">
      <w:pPr>
        <w:pStyle w:val="Instruo"/>
        <w:numPr>
          <w:ilvl w:val="0"/>
          <w:numId w:val="10"/>
        </w:numPr>
        <w:rPr>
          <w:i w:val="0"/>
          <w:iCs/>
          <w:color w:val="auto"/>
        </w:rPr>
      </w:pPr>
      <w:r w:rsidRPr="00CF45E4">
        <w:rPr>
          <w:i w:val="0"/>
          <w:iCs/>
          <w:color w:val="auto"/>
        </w:rPr>
        <w:t>Documento de Arquitetura do Sistema (DAS) - Detalhes do padrão MVC e Servlets.</w:t>
      </w:r>
    </w:p>
    <w:p w14:paraId="105B0E40" w14:textId="7E6AECEE" w:rsidR="00CF45E4" w:rsidRPr="00CF45E4" w:rsidRDefault="00CF45E4" w:rsidP="00CF45E4">
      <w:pPr>
        <w:pStyle w:val="Instruo"/>
        <w:numPr>
          <w:ilvl w:val="0"/>
          <w:numId w:val="10"/>
        </w:numPr>
        <w:rPr>
          <w:i w:val="0"/>
          <w:iCs/>
          <w:color w:val="auto"/>
        </w:rPr>
      </w:pPr>
      <w:r w:rsidRPr="00CF45E4">
        <w:rPr>
          <w:i w:val="0"/>
          <w:iCs/>
          <w:color w:val="auto"/>
        </w:rPr>
        <w:t>Manual do Usuário - Guia de operação do sistema para o treinamento.</w:t>
      </w:r>
    </w:p>
    <w:p w14:paraId="706C17E1" w14:textId="0EAC3803" w:rsidR="00D77DA4" w:rsidRDefault="00D77DA4" w:rsidP="00D77DA4">
      <w:pPr>
        <w:pStyle w:val="Ttulo1"/>
        <w:numPr>
          <w:ilvl w:val="0"/>
          <w:numId w:val="2"/>
        </w:numPr>
        <w:ind w:left="0" w:firstLine="0"/>
      </w:pPr>
      <w:bookmarkStart w:id="4" w:name="_Toc487620794"/>
      <w:r>
        <w:t>Planejamento de Implantação</w:t>
      </w:r>
      <w:bookmarkEnd w:id="4"/>
    </w:p>
    <w:p w14:paraId="7DDD02C1" w14:textId="38D033AA" w:rsidR="00D77DA4" w:rsidRPr="00CF45E4" w:rsidRDefault="00CF45E4" w:rsidP="00CF45E4">
      <w:pPr>
        <w:pStyle w:val="Instruo"/>
        <w:ind w:firstLine="708"/>
        <w:rPr>
          <w:i w:val="0"/>
          <w:iCs/>
          <w:color w:val="auto"/>
        </w:rPr>
      </w:pPr>
      <w:r w:rsidRPr="00CF45E4">
        <w:rPr>
          <w:i w:val="0"/>
          <w:iCs/>
          <w:color w:val="auto"/>
        </w:rPr>
        <w:t>A implantação compreende o empacotamento da aplicação em um arquivo .war, a preparação do servidor de banco de dados, a configuração do servidor de aplicação Tomcat e a homologação final junto ao cliente.</w:t>
      </w:r>
    </w:p>
    <w:p w14:paraId="22BF953C" w14:textId="77777777" w:rsidR="00D77DA4" w:rsidRDefault="00D77DA4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5" w:name="_Toc487620795"/>
      <w:r>
        <w:rPr>
          <w:lang w:val="pt-PT"/>
        </w:rPr>
        <w:t>Responsabilidades</w:t>
      </w:r>
      <w:bookmarkEnd w:id="5"/>
    </w:p>
    <w:p w14:paraId="21E05360" w14:textId="135CD6FD" w:rsidR="00CF45E4" w:rsidRPr="00CF45E4" w:rsidRDefault="00CF45E4" w:rsidP="00CF45E4">
      <w:pPr>
        <w:pStyle w:val="Instruo"/>
        <w:numPr>
          <w:ilvl w:val="0"/>
          <w:numId w:val="11"/>
        </w:numPr>
        <w:rPr>
          <w:i w:val="0"/>
          <w:iCs/>
          <w:color w:val="auto"/>
        </w:rPr>
      </w:pPr>
      <w:r w:rsidRPr="00CF45E4">
        <w:rPr>
          <w:b/>
          <w:bCs/>
          <w:i w:val="0"/>
          <w:iCs/>
          <w:color w:val="auto"/>
        </w:rPr>
        <w:t>Equipe de Desenvolvimento:</w:t>
      </w:r>
      <w:r w:rsidRPr="00CF45E4">
        <w:rPr>
          <w:i w:val="0"/>
          <w:iCs/>
          <w:color w:val="auto"/>
        </w:rPr>
        <w:t xml:space="preserve"> Gerar o arquivo de release, configurar o ambiente produtivo, executar os scripts de banco de dados e apoiar os testes iniciais.</w:t>
      </w:r>
    </w:p>
    <w:p w14:paraId="2ACCE0A9" w14:textId="1A13B45F" w:rsidR="00D77DA4" w:rsidRPr="00CF45E4" w:rsidRDefault="00CF45E4" w:rsidP="00CF45E4">
      <w:pPr>
        <w:pStyle w:val="Instruo"/>
        <w:numPr>
          <w:ilvl w:val="0"/>
          <w:numId w:val="11"/>
        </w:numPr>
        <w:rPr>
          <w:i w:val="0"/>
          <w:iCs/>
          <w:color w:val="auto"/>
        </w:rPr>
      </w:pPr>
      <w:r w:rsidRPr="00CF45E4">
        <w:rPr>
          <w:b/>
          <w:bCs/>
          <w:i w:val="0"/>
          <w:iCs/>
          <w:color w:val="auto"/>
        </w:rPr>
        <w:t>Cliente / Administrador de TI:</w:t>
      </w:r>
      <w:r w:rsidRPr="00CF45E4">
        <w:rPr>
          <w:i w:val="0"/>
          <w:iCs/>
          <w:color w:val="auto"/>
        </w:rPr>
        <w:t xml:space="preserve"> Prover a infraestrutura (servidor/nuvem), validar os acessos à rede e reportar </w:t>
      </w:r>
      <w:r>
        <w:rPr>
          <w:i w:val="0"/>
          <w:iCs/>
          <w:color w:val="auto"/>
        </w:rPr>
        <w:t>inconsistências através dos contatos fornecidos pela equipe de desenvolvimento.</w:t>
      </w:r>
    </w:p>
    <w:p w14:paraId="10D38046" w14:textId="77777777" w:rsidR="00D77DA4" w:rsidRDefault="00D77DA4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6" w:name="_Toc487620796"/>
      <w:r>
        <w:rPr>
          <w:lang w:val="pt-PT"/>
        </w:rPr>
        <w:t>Cronograma</w:t>
      </w:r>
      <w:bookmarkEnd w:id="6"/>
    </w:p>
    <w:p w14:paraId="1CECBED8" w14:textId="6D771D61" w:rsidR="00D77DA4" w:rsidRDefault="00CF45E4">
      <w:pPr>
        <w:pStyle w:val="Instruo"/>
        <w:rPr>
          <w:i w:val="0"/>
          <w:iCs/>
          <w:color w:val="auto"/>
          <w:sz w:val="22"/>
          <w:szCs w:val="22"/>
        </w:rPr>
      </w:pPr>
      <w:r w:rsidRPr="003E10C1">
        <w:rPr>
          <w:b/>
          <w:bCs/>
          <w:i w:val="0"/>
          <w:iCs/>
          <w:color w:val="auto"/>
          <w:sz w:val="22"/>
          <w:szCs w:val="22"/>
        </w:rPr>
        <w:t>Configuração do servidor e BD</w:t>
      </w:r>
      <w:r w:rsidR="003E10C1">
        <w:rPr>
          <w:b/>
          <w:bCs/>
          <w:i w:val="0"/>
          <w:iCs/>
          <w:color w:val="auto"/>
          <w:sz w:val="22"/>
          <w:szCs w:val="22"/>
        </w:rPr>
        <w:t>:</w:t>
      </w:r>
      <w:r w:rsidRPr="003E10C1">
        <w:rPr>
          <w:i w:val="0"/>
          <w:iCs/>
          <w:color w:val="auto"/>
          <w:sz w:val="22"/>
          <w:szCs w:val="22"/>
        </w:rPr>
        <w:t xml:space="preserve"> Equipe de Desenvolvimento</w:t>
      </w:r>
    </w:p>
    <w:p w14:paraId="1160A9AA" w14:textId="77777777" w:rsidR="003E10C1" w:rsidRPr="003E10C1" w:rsidRDefault="003E10C1" w:rsidP="003E10C1"/>
    <w:p w14:paraId="73F92656" w14:textId="5CF9E5AF" w:rsidR="00CF45E4" w:rsidRDefault="00CF45E4" w:rsidP="00CF45E4">
      <w:pPr>
        <w:rPr>
          <w:iCs/>
          <w:color w:val="auto"/>
          <w:sz w:val="22"/>
          <w:szCs w:val="22"/>
        </w:rPr>
      </w:pPr>
      <w:r w:rsidRPr="003E10C1">
        <w:rPr>
          <w:b/>
          <w:bCs/>
          <w:iCs/>
          <w:color w:val="auto"/>
          <w:sz w:val="22"/>
          <w:szCs w:val="22"/>
        </w:rPr>
        <w:t>Geração do arquivo .war e Deploy</w:t>
      </w:r>
      <w:r w:rsidR="003E10C1">
        <w:rPr>
          <w:b/>
          <w:bCs/>
          <w:iCs/>
          <w:color w:val="auto"/>
          <w:sz w:val="22"/>
          <w:szCs w:val="22"/>
        </w:rPr>
        <w:t>:</w:t>
      </w:r>
      <w:r w:rsidRPr="003E10C1">
        <w:rPr>
          <w:iCs/>
          <w:color w:val="auto"/>
          <w:sz w:val="22"/>
          <w:szCs w:val="22"/>
        </w:rPr>
        <w:t xml:space="preserve"> Equipe de Desenvolvimento</w:t>
      </w:r>
    </w:p>
    <w:p w14:paraId="3F342C77" w14:textId="77777777" w:rsidR="003E10C1" w:rsidRPr="003E10C1" w:rsidRDefault="003E10C1" w:rsidP="00CF45E4">
      <w:pPr>
        <w:rPr>
          <w:iCs/>
          <w:color w:val="auto"/>
          <w:sz w:val="22"/>
          <w:szCs w:val="22"/>
        </w:rPr>
      </w:pPr>
    </w:p>
    <w:p w14:paraId="2ADFCB1F" w14:textId="753FA19C" w:rsidR="00CF45E4" w:rsidRDefault="003E10C1" w:rsidP="00CF45E4">
      <w:pPr>
        <w:rPr>
          <w:iCs/>
          <w:color w:val="auto"/>
          <w:sz w:val="22"/>
          <w:szCs w:val="22"/>
        </w:rPr>
      </w:pPr>
      <w:r w:rsidRPr="003E10C1">
        <w:rPr>
          <w:b/>
          <w:bCs/>
          <w:iCs/>
          <w:color w:val="auto"/>
          <w:sz w:val="22"/>
          <w:szCs w:val="22"/>
        </w:rPr>
        <w:t>Execução de conferências e testes de aceitação</w:t>
      </w:r>
      <w:r>
        <w:rPr>
          <w:b/>
          <w:bCs/>
          <w:iCs/>
          <w:color w:val="auto"/>
          <w:sz w:val="22"/>
          <w:szCs w:val="22"/>
        </w:rPr>
        <w:t>:</w:t>
      </w:r>
      <w:r w:rsidRPr="003E10C1">
        <w:rPr>
          <w:iCs/>
          <w:color w:val="auto"/>
          <w:sz w:val="22"/>
          <w:szCs w:val="22"/>
        </w:rPr>
        <w:t xml:space="preserve"> Usuário Chave (Professor)</w:t>
      </w:r>
    </w:p>
    <w:p w14:paraId="795CFD55" w14:textId="77777777" w:rsidR="003E10C1" w:rsidRPr="003E10C1" w:rsidRDefault="003E10C1" w:rsidP="00CF45E4">
      <w:pPr>
        <w:rPr>
          <w:iCs/>
          <w:color w:val="auto"/>
          <w:sz w:val="22"/>
          <w:szCs w:val="22"/>
        </w:rPr>
      </w:pPr>
    </w:p>
    <w:p w14:paraId="41622DE6" w14:textId="7FCBD191" w:rsidR="00D77DA4" w:rsidRPr="003E10C1" w:rsidRDefault="003E10C1" w:rsidP="003E10C1">
      <w:pPr>
        <w:rPr>
          <w:iCs/>
          <w:color w:val="auto"/>
          <w:sz w:val="22"/>
          <w:szCs w:val="22"/>
        </w:rPr>
      </w:pPr>
      <w:r w:rsidRPr="003E10C1">
        <w:rPr>
          <w:b/>
          <w:bCs/>
          <w:iCs/>
          <w:color w:val="auto"/>
          <w:sz w:val="22"/>
          <w:szCs w:val="22"/>
        </w:rPr>
        <w:t>Correção de Discrepâncias (se existir)</w:t>
      </w:r>
      <w:r>
        <w:rPr>
          <w:b/>
          <w:bCs/>
          <w:iCs/>
          <w:color w:val="auto"/>
          <w:sz w:val="22"/>
          <w:szCs w:val="22"/>
        </w:rPr>
        <w:t>:</w:t>
      </w:r>
      <w:r w:rsidRPr="003E10C1">
        <w:rPr>
          <w:b/>
          <w:bCs/>
          <w:iCs/>
          <w:color w:val="auto"/>
          <w:sz w:val="22"/>
          <w:szCs w:val="22"/>
        </w:rPr>
        <w:t xml:space="preserve"> </w:t>
      </w:r>
      <w:r w:rsidRPr="003E10C1">
        <w:rPr>
          <w:iCs/>
          <w:color w:val="auto"/>
          <w:sz w:val="22"/>
          <w:szCs w:val="22"/>
        </w:rPr>
        <w:t>Equipe de Desenvolvimento</w:t>
      </w:r>
    </w:p>
    <w:p w14:paraId="6E87AAB1" w14:textId="77777777" w:rsidR="00D77DA4" w:rsidRDefault="00D77DA4" w:rsidP="00D77DA4">
      <w:pPr>
        <w:pStyle w:val="Ttulo1"/>
        <w:numPr>
          <w:ilvl w:val="0"/>
          <w:numId w:val="2"/>
        </w:numPr>
        <w:ind w:left="0" w:firstLine="0"/>
      </w:pPr>
      <w:bookmarkStart w:id="7" w:name="_Toc487620797"/>
      <w:r>
        <w:t>Recursos</w:t>
      </w:r>
      <w:r w:rsidR="00B755C7">
        <w:t xml:space="preserve"> NECESSÁRIOS PARA IMPLANTAR O PRODUTO</w:t>
      </w:r>
      <w:bookmarkEnd w:id="7"/>
    </w:p>
    <w:p w14:paraId="1A9A8EE4" w14:textId="77777777" w:rsidR="00D77DA4" w:rsidRDefault="00B755C7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8" w:name="_Toc487620798"/>
      <w:r>
        <w:rPr>
          <w:lang w:val="pt-PT"/>
        </w:rPr>
        <w:t>Ambiente</w:t>
      </w:r>
      <w:bookmarkEnd w:id="8"/>
    </w:p>
    <w:p w14:paraId="53312084" w14:textId="27ABB690" w:rsidR="003E10C1" w:rsidRDefault="003E10C1" w:rsidP="003E10C1">
      <w:pPr>
        <w:pStyle w:val="Instruo"/>
        <w:rPr>
          <w:i w:val="0"/>
          <w:iCs/>
          <w:color w:val="auto"/>
          <w:sz w:val="22"/>
          <w:szCs w:val="22"/>
        </w:rPr>
      </w:pPr>
      <w:r w:rsidRPr="003E10C1">
        <w:rPr>
          <w:b/>
          <w:bCs/>
          <w:i w:val="0"/>
          <w:iCs/>
          <w:color w:val="auto"/>
          <w:sz w:val="22"/>
          <w:szCs w:val="22"/>
        </w:rPr>
        <w:t>Local:</w:t>
      </w:r>
      <w:r w:rsidRPr="003E10C1">
        <w:rPr>
          <w:i w:val="0"/>
          <w:iCs/>
          <w:color w:val="auto"/>
          <w:sz w:val="22"/>
          <w:szCs w:val="22"/>
        </w:rPr>
        <w:t xml:space="preserve"> Laboratório de informática da faculdade, sala de aula ou ambiente de avaliação presencial/remota.</w:t>
      </w:r>
    </w:p>
    <w:p w14:paraId="66CFC784" w14:textId="77777777" w:rsidR="003E10C1" w:rsidRPr="003E10C1" w:rsidRDefault="003E10C1" w:rsidP="003E10C1"/>
    <w:p w14:paraId="1EB94192" w14:textId="40D7C0CA" w:rsidR="003E10C1" w:rsidRDefault="003E10C1" w:rsidP="003E10C1">
      <w:pPr>
        <w:pStyle w:val="Instruo"/>
        <w:rPr>
          <w:i w:val="0"/>
          <w:iCs/>
          <w:color w:val="auto"/>
          <w:sz w:val="22"/>
          <w:szCs w:val="22"/>
        </w:rPr>
      </w:pPr>
      <w:r w:rsidRPr="003E10C1">
        <w:rPr>
          <w:b/>
          <w:bCs/>
          <w:i w:val="0"/>
          <w:iCs/>
          <w:color w:val="auto"/>
          <w:sz w:val="22"/>
          <w:szCs w:val="22"/>
        </w:rPr>
        <w:t>Rede:</w:t>
      </w:r>
      <w:r w:rsidRPr="003E10C1">
        <w:rPr>
          <w:i w:val="0"/>
          <w:iCs/>
          <w:color w:val="auto"/>
          <w:sz w:val="22"/>
          <w:szCs w:val="22"/>
        </w:rPr>
        <w:t xml:space="preserve"> Rede de internet da faculdade (Wi-Fi institucional ou rede cabeada dos laboratórios).</w:t>
      </w:r>
    </w:p>
    <w:p w14:paraId="4E644CDB" w14:textId="77777777" w:rsidR="003E10C1" w:rsidRPr="003E10C1" w:rsidRDefault="003E10C1" w:rsidP="003E10C1"/>
    <w:p w14:paraId="6AEAC083" w14:textId="77777777" w:rsidR="003E10C1" w:rsidRDefault="003E10C1" w:rsidP="003E10C1">
      <w:pPr>
        <w:pStyle w:val="Instruo"/>
        <w:rPr>
          <w:i w:val="0"/>
          <w:iCs/>
          <w:color w:val="auto"/>
          <w:sz w:val="22"/>
          <w:szCs w:val="22"/>
        </w:rPr>
      </w:pPr>
      <w:r w:rsidRPr="003E10C1">
        <w:rPr>
          <w:b/>
          <w:bCs/>
          <w:i w:val="0"/>
          <w:iCs/>
          <w:color w:val="auto"/>
          <w:sz w:val="22"/>
          <w:szCs w:val="22"/>
        </w:rPr>
        <w:t>Acessibilidade:</w:t>
      </w:r>
      <w:r w:rsidRPr="003E10C1">
        <w:rPr>
          <w:i w:val="0"/>
          <w:iCs/>
          <w:color w:val="auto"/>
          <w:sz w:val="22"/>
          <w:szCs w:val="22"/>
        </w:rPr>
        <w:t xml:space="preserve"> A aplicação rodará localmente (localhost), dispensando a necessidade de </w:t>
      </w:r>
    </w:p>
    <w:p w14:paraId="36687820" w14:textId="4C260DC3" w:rsidR="00D77DA4" w:rsidRPr="003E10C1" w:rsidRDefault="003E10C1" w:rsidP="003E10C1">
      <w:pPr>
        <w:pStyle w:val="Instruo"/>
        <w:rPr>
          <w:i w:val="0"/>
          <w:iCs/>
          <w:color w:val="auto"/>
          <w:sz w:val="22"/>
          <w:szCs w:val="22"/>
        </w:rPr>
      </w:pPr>
      <w:r w:rsidRPr="003E10C1">
        <w:rPr>
          <w:i w:val="0"/>
          <w:iCs/>
          <w:color w:val="auto"/>
          <w:sz w:val="22"/>
          <w:szCs w:val="22"/>
        </w:rPr>
        <w:t>abertura de portas externas ou liberação de regras complexas no Firewall da instituição.</w:t>
      </w:r>
    </w:p>
    <w:p w14:paraId="60D53F69" w14:textId="77777777" w:rsidR="00D77DA4" w:rsidRDefault="00D77DA4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9" w:name="_Toc487620799"/>
      <w:r>
        <w:rPr>
          <w:lang w:val="pt-PT"/>
        </w:rPr>
        <w:lastRenderedPageBreak/>
        <w:t>Hardware</w:t>
      </w:r>
      <w:bookmarkEnd w:id="9"/>
    </w:p>
    <w:p w14:paraId="547EF035" w14:textId="2A96C665" w:rsidR="003E10C1" w:rsidRPr="003E10C1" w:rsidRDefault="003E10C1" w:rsidP="003E10C1">
      <w:pPr>
        <w:pStyle w:val="Instruo"/>
        <w:rPr>
          <w:i w:val="0"/>
          <w:iCs/>
          <w:color w:val="auto"/>
          <w:sz w:val="22"/>
          <w:szCs w:val="22"/>
        </w:rPr>
      </w:pPr>
      <w:r w:rsidRPr="003E10C1">
        <w:rPr>
          <w:b/>
          <w:bCs/>
          <w:i w:val="0"/>
          <w:iCs/>
          <w:color w:val="auto"/>
          <w:sz w:val="22"/>
          <w:szCs w:val="22"/>
        </w:rPr>
        <w:t>Computador de Demonstração:</w:t>
      </w:r>
      <w:r w:rsidRPr="003E10C1">
        <w:rPr>
          <w:i w:val="0"/>
          <w:iCs/>
          <w:color w:val="auto"/>
          <w:sz w:val="22"/>
          <w:szCs w:val="22"/>
        </w:rPr>
        <w:t xml:space="preserve"> 1 Computador</w:t>
      </w:r>
      <w:r w:rsidR="002B67D3">
        <w:rPr>
          <w:i w:val="0"/>
          <w:iCs/>
          <w:color w:val="auto"/>
          <w:sz w:val="22"/>
          <w:szCs w:val="22"/>
        </w:rPr>
        <w:t xml:space="preserve"> do instituto</w:t>
      </w:r>
      <w:r w:rsidR="00E31F09">
        <w:rPr>
          <w:i w:val="0"/>
          <w:iCs/>
          <w:color w:val="auto"/>
          <w:sz w:val="22"/>
          <w:szCs w:val="22"/>
        </w:rPr>
        <w:t>.</w:t>
      </w:r>
    </w:p>
    <w:p w14:paraId="24D20FC6" w14:textId="76A069A7" w:rsidR="003E10C1" w:rsidRPr="003E10C1" w:rsidRDefault="003E10C1" w:rsidP="003E10C1">
      <w:pPr>
        <w:pStyle w:val="Instruo"/>
        <w:rPr>
          <w:i w:val="0"/>
          <w:iCs/>
          <w:color w:val="auto"/>
          <w:sz w:val="22"/>
          <w:szCs w:val="22"/>
        </w:rPr>
      </w:pPr>
      <w:r w:rsidRPr="003E10C1">
        <w:rPr>
          <w:b/>
          <w:bCs/>
          <w:i w:val="0"/>
          <w:iCs/>
          <w:color w:val="auto"/>
          <w:sz w:val="22"/>
          <w:szCs w:val="22"/>
        </w:rPr>
        <w:t>Configuração Mínima:</w:t>
      </w:r>
      <w:r w:rsidRPr="003E10C1">
        <w:rPr>
          <w:i w:val="0"/>
          <w:iCs/>
          <w:color w:val="auto"/>
          <w:sz w:val="22"/>
          <w:szCs w:val="22"/>
        </w:rPr>
        <w:t xml:space="preserve"> Processador Dual-Core (Intel Core i3 ou equivalente), 4 GB de Memória RAM e 5 GB de espaço em disco disponível.</w:t>
      </w:r>
    </w:p>
    <w:p w14:paraId="6FEE8C8A" w14:textId="513EF095" w:rsidR="00D77DA4" w:rsidRPr="003E10C1" w:rsidRDefault="003E10C1" w:rsidP="003E10C1">
      <w:pPr>
        <w:pStyle w:val="Instruo"/>
        <w:rPr>
          <w:i w:val="0"/>
          <w:iCs/>
          <w:color w:val="auto"/>
          <w:sz w:val="22"/>
          <w:szCs w:val="22"/>
        </w:rPr>
      </w:pPr>
      <w:r w:rsidRPr="003E10C1">
        <w:rPr>
          <w:b/>
          <w:bCs/>
          <w:i w:val="0"/>
          <w:iCs/>
          <w:color w:val="auto"/>
          <w:sz w:val="22"/>
          <w:szCs w:val="22"/>
        </w:rPr>
        <w:t>Licenciamento:</w:t>
      </w:r>
      <w:r w:rsidRPr="003E10C1">
        <w:rPr>
          <w:i w:val="0"/>
          <w:iCs/>
          <w:color w:val="auto"/>
          <w:sz w:val="22"/>
          <w:szCs w:val="22"/>
        </w:rPr>
        <w:t xml:space="preserve"> Não aplicável (Uso de hardware pessoal ou fornecido pela faculdade para fins acadêmicos).</w:t>
      </w:r>
    </w:p>
    <w:p w14:paraId="2D926B77" w14:textId="77777777" w:rsidR="00D77DA4" w:rsidRDefault="00D77DA4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10" w:name="_Toc487620800"/>
      <w:r>
        <w:rPr>
          <w:lang w:val="pt-PT"/>
        </w:rPr>
        <w:t>Software</w:t>
      </w:r>
      <w:bookmarkEnd w:id="10"/>
    </w:p>
    <w:p w14:paraId="2D5F1B98" w14:textId="72943B90" w:rsidR="00E31F09" w:rsidRDefault="00E31F09" w:rsidP="00E31F09">
      <w:pPr>
        <w:pStyle w:val="Instruo"/>
        <w:rPr>
          <w:i w:val="0"/>
          <w:iCs/>
          <w:color w:val="auto"/>
          <w:sz w:val="22"/>
          <w:szCs w:val="22"/>
        </w:rPr>
      </w:pPr>
      <w:r w:rsidRPr="00E31F09">
        <w:rPr>
          <w:b/>
          <w:bCs/>
          <w:i w:val="0"/>
          <w:iCs/>
          <w:color w:val="auto"/>
          <w:sz w:val="22"/>
          <w:szCs w:val="22"/>
        </w:rPr>
        <w:t>Sistema Operacional:</w:t>
      </w:r>
      <w:r w:rsidRPr="00E31F09">
        <w:rPr>
          <w:i w:val="0"/>
          <w:iCs/>
          <w:color w:val="auto"/>
          <w:sz w:val="22"/>
          <w:szCs w:val="22"/>
        </w:rPr>
        <w:t xml:space="preserve"> Microsoft Windows 10 ou Windows 11 (Licença ativa ou versão de avaliação).</w:t>
      </w:r>
    </w:p>
    <w:p w14:paraId="4E007ACA" w14:textId="77777777" w:rsidR="00E31F09" w:rsidRPr="00E31F09" w:rsidRDefault="00E31F09" w:rsidP="00E31F09"/>
    <w:p w14:paraId="34B25981" w14:textId="06D9A4FF" w:rsidR="00E31F09" w:rsidRDefault="00E31F09" w:rsidP="00E31F09">
      <w:pPr>
        <w:pStyle w:val="Instruo"/>
        <w:rPr>
          <w:i w:val="0"/>
          <w:iCs/>
          <w:color w:val="auto"/>
          <w:sz w:val="22"/>
          <w:szCs w:val="22"/>
        </w:rPr>
      </w:pPr>
      <w:r w:rsidRPr="00E31F09">
        <w:rPr>
          <w:b/>
          <w:bCs/>
          <w:i w:val="0"/>
          <w:iCs/>
          <w:color w:val="auto"/>
          <w:sz w:val="22"/>
          <w:szCs w:val="22"/>
        </w:rPr>
        <w:t>Servidor de Aplicação (Middleware):</w:t>
      </w:r>
      <w:r w:rsidRPr="00E31F09">
        <w:rPr>
          <w:i w:val="0"/>
          <w:iCs/>
          <w:color w:val="auto"/>
          <w:sz w:val="22"/>
          <w:szCs w:val="22"/>
        </w:rPr>
        <w:t xml:space="preserve"> Apache Tomcat 10.x instalado localmente (Fabricante: Apache Software Foundation / Licença: Gratuita/Código Aberto).</w:t>
      </w:r>
    </w:p>
    <w:p w14:paraId="7DC2F546" w14:textId="77777777" w:rsidR="00E31F09" w:rsidRPr="00E31F09" w:rsidRDefault="00E31F09" w:rsidP="00E31F09"/>
    <w:p w14:paraId="3920880D" w14:textId="24AAE627" w:rsidR="00E31F09" w:rsidRDefault="00E31F09" w:rsidP="00E31F09">
      <w:pPr>
        <w:pStyle w:val="Instruo"/>
        <w:rPr>
          <w:i w:val="0"/>
          <w:iCs/>
          <w:color w:val="auto"/>
          <w:sz w:val="22"/>
          <w:szCs w:val="22"/>
        </w:rPr>
      </w:pPr>
      <w:r w:rsidRPr="00E31F09">
        <w:rPr>
          <w:b/>
          <w:bCs/>
          <w:i w:val="0"/>
          <w:iCs/>
          <w:color w:val="auto"/>
          <w:sz w:val="22"/>
          <w:szCs w:val="22"/>
        </w:rPr>
        <w:t>Ambiente de Execução:</w:t>
      </w:r>
      <w:r w:rsidRPr="00E31F09">
        <w:rPr>
          <w:i w:val="0"/>
          <w:iCs/>
          <w:color w:val="auto"/>
          <w:sz w:val="22"/>
          <w:szCs w:val="22"/>
        </w:rPr>
        <w:t xml:space="preserve"> Java Development Kit (JDK) </w:t>
      </w:r>
      <w:r w:rsidR="00F96246">
        <w:rPr>
          <w:i w:val="0"/>
          <w:iCs/>
          <w:color w:val="auto"/>
          <w:sz w:val="22"/>
          <w:szCs w:val="22"/>
        </w:rPr>
        <w:t xml:space="preserve">21 </w:t>
      </w:r>
      <w:r w:rsidRPr="00E31F09">
        <w:rPr>
          <w:i w:val="0"/>
          <w:iCs/>
          <w:color w:val="auto"/>
          <w:sz w:val="22"/>
          <w:szCs w:val="22"/>
        </w:rPr>
        <w:t>ou Java Runtime Environment (JRE) instalado e configurado nas variáveis de ambiente do Windows (Licença: Gratuita para fins acadêmicos/desenvolvimento).</w:t>
      </w:r>
    </w:p>
    <w:p w14:paraId="0CD7C087" w14:textId="77777777" w:rsidR="00E31F09" w:rsidRDefault="00E31F09" w:rsidP="00E31F09"/>
    <w:p w14:paraId="7A00B9EC" w14:textId="5352D260" w:rsidR="00E31F09" w:rsidRPr="00E31F09" w:rsidRDefault="00E31F09" w:rsidP="00E31F09">
      <w:pPr>
        <w:rPr>
          <w:sz w:val="22"/>
          <w:szCs w:val="22"/>
        </w:rPr>
      </w:pPr>
      <w:r w:rsidRPr="00E31F09">
        <w:rPr>
          <w:b/>
          <w:bCs/>
          <w:sz w:val="22"/>
          <w:szCs w:val="22"/>
        </w:rPr>
        <w:t>Gerenciador de Dependências e Build:</w:t>
      </w:r>
      <w:r w:rsidRPr="00E31F09">
        <w:rPr>
          <w:sz w:val="22"/>
          <w:szCs w:val="22"/>
        </w:rPr>
        <w:t xml:space="preserve"> Apache Maven 3.9.x (Fabricante: Apache Software Foundation / Licença: Gratuita/Código Aberto).</w:t>
      </w:r>
    </w:p>
    <w:p w14:paraId="66712722" w14:textId="77777777" w:rsidR="00E31F09" w:rsidRPr="00E31F09" w:rsidRDefault="00E31F09" w:rsidP="00E31F09"/>
    <w:p w14:paraId="30101A90" w14:textId="0F7B1795" w:rsidR="00E31F09" w:rsidRDefault="00E31F09" w:rsidP="00E31F09">
      <w:pPr>
        <w:pStyle w:val="Instruo"/>
        <w:rPr>
          <w:i w:val="0"/>
          <w:iCs/>
          <w:color w:val="auto"/>
          <w:sz w:val="22"/>
          <w:szCs w:val="22"/>
        </w:rPr>
      </w:pPr>
      <w:r w:rsidRPr="00E31F09">
        <w:rPr>
          <w:b/>
          <w:bCs/>
          <w:i w:val="0"/>
          <w:iCs/>
          <w:color w:val="auto"/>
          <w:sz w:val="22"/>
          <w:szCs w:val="22"/>
        </w:rPr>
        <w:t>SGBD:</w:t>
      </w:r>
      <w:r w:rsidRPr="00E31F09">
        <w:rPr>
          <w:i w:val="0"/>
          <w:iCs/>
          <w:color w:val="auto"/>
          <w:sz w:val="22"/>
          <w:szCs w:val="22"/>
        </w:rPr>
        <w:t xml:space="preserve"> PostgreSQL 15 (ou superior) instalado localmente ou via ferramenta pgAdmin 4 (Fabricante: PostgreSQL Global Development Group / Licença: Gratuita/Código Aberto - PostgreSQL License).</w:t>
      </w:r>
    </w:p>
    <w:p w14:paraId="2DA60146" w14:textId="77777777" w:rsidR="00E31F09" w:rsidRPr="00E31F09" w:rsidRDefault="00E31F09" w:rsidP="00E31F09"/>
    <w:p w14:paraId="65318C45" w14:textId="2251F9B9" w:rsidR="00D77DA4" w:rsidRPr="00E31F09" w:rsidRDefault="00E31F09" w:rsidP="00E31F09">
      <w:pPr>
        <w:pStyle w:val="Instruo"/>
        <w:rPr>
          <w:i w:val="0"/>
          <w:iCs/>
          <w:color w:val="auto"/>
          <w:sz w:val="22"/>
          <w:szCs w:val="22"/>
        </w:rPr>
      </w:pPr>
      <w:r w:rsidRPr="00E31F09">
        <w:rPr>
          <w:b/>
          <w:bCs/>
          <w:i w:val="0"/>
          <w:iCs/>
          <w:color w:val="auto"/>
          <w:sz w:val="22"/>
          <w:szCs w:val="22"/>
        </w:rPr>
        <w:t>Navegador Web:</w:t>
      </w:r>
      <w:r w:rsidRPr="00E31F09">
        <w:rPr>
          <w:i w:val="0"/>
          <w:iCs/>
          <w:color w:val="auto"/>
          <w:sz w:val="22"/>
          <w:szCs w:val="22"/>
        </w:rPr>
        <w:t xml:space="preserve"> Google Chrome, Microsoft Edge ou Mozilla Firefox atualizados para visualização do sistema.</w:t>
      </w:r>
    </w:p>
    <w:p w14:paraId="38DF1D51" w14:textId="77777777" w:rsidR="00D77DA4" w:rsidRDefault="00B755C7" w:rsidP="00D77DA4">
      <w:pPr>
        <w:pStyle w:val="Ttulo2"/>
        <w:numPr>
          <w:ilvl w:val="1"/>
          <w:numId w:val="3"/>
        </w:numPr>
        <w:ind w:left="0" w:firstLine="0"/>
        <w:rPr>
          <w:lang w:val="pt-PT"/>
        </w:rPr>
      </w:pPr>
      <w:bookmarkStart w:id="11" w:name="_Toc487620801"/>
      <w:r>
        <w:rPr>
          <w:lang w:val="pt-PT"/>
        </w:rPr>
        <w:t>Pessoas</w:t>
      </w:r>
      <w:bookmarkEnd w:id="11"/>
    </w:p>
    <w:p w14:paraId="60B1D25F" w14:textId="33E9F003" w:rsidR="00E31F09" w:rsidRDefault="00E31F09" w:rsidP="00E31F09">
      <w:pPr>
        <w:pStyle w:val="Instruo"/>
        <w:rPr>
          <w:i w:val="0"/>
          <w:iCs/>
          <w:color w:val="auto"/>
          <w:sz w:val="22"/>
          <w:szCs w:val="22"/>
        </w:rPr>
      </w:pPr>
      <w:r w:rsidRPr="00276759">
        <w:rPr>
          <w:b/>
          <w:bCs/>
          <w:i w:val="0"/>
          <w:iCs/>
          <w:color w:val="auto"/>
          <w:sz w:val="22"/>
          <w:szCs w:val="22"/>
        </w:rPr>
        <w:t>Aluno/Apresentador (Implantador):</w:t>
      </w:r>
      <w:r w:rsidRPr="00276759">
        <w:rPr>
          <w:i w:val="0"/>
          <w:iCs/>
          <w:color w:val="auto"/>
          <w:sz w:val="22"/>
          <w:szCs w:val="22"/>
        </w:rPr>
        <w:t xml:space="preserve"> Responsável por iniciar o banco de dados local, iniciar o servidor Tomcat e projetar a tela do sistema.</w:t>
      </w:r>
    </w:p>
    <w:p w14:paraId="0A3ACC6D" w14:textId="77777777" w:rsidR="00276759" w:rsidRPr="00276759" w:rsidRDefault="00276759" w:rsidP="00276759"/>
    <w:p w14:paraId="28D18D16" w14:textId="0CC117F7" w:rsidR="00D77DA4" w:rsidRPr="00276759" w:rsidRDefault="00E31F09" w:rsidP="00276759">
      <w:pPr>
        <w:pStyle w:val="Instruo"/>
        <w:rPr>
          <w:i w:val="0"/>
          <w:iCs/>
          <w:color w:val="auto"/>
          <w:sz w:val="22"/>
          <w:szCs w:val="22"/>
        </w:rPr>
      </w:pPr>
      <w:r w:rsidRPr="00276759">
        <w:rPr>
          <w:b/>
          <w:bCs/>
          <w:i w:val="0"/>
          <w:iCs/>
          <w:color w:val="auto"/>
          <w:sz w:val="22"/>
          <w:szCs w:val="22"/>
        </w:rPr>
        <w:t>Professor (Avaliador/Usuário):</w:t>
      </w:r>
      <w:r w:rsidRPr="00276759">
        <w:rPr>
          <w:i w:val="0"/>
          <w:iCs/>
          <w:color w:val="auto"/>
          <w:sz w:val="22"/>
          <w:szCs w:val="22"/>
        </w:rPr>
        <w:t xml:space="preserve"> Responsável por interagir com o sistema durante a demonstração, testando as funcionalidades da arquitetura MVC.</w:t>
      </w:r>
    </w:p>
    <w:p w14:paraId="0A1E588A" w14:textId="77777777" w:rsidR="00D77DA4" w:rsidRDefault="009855C2" w:rsidP="00D77DA4">
      <w:pPr>
        <w:pStyle w:val="Ttulo1"/>
        <w:numPr>
          <w:ilvl w:val="0"/>
          <w:numId w:val="2"/>
        </w:numPr>
        <w:ind w:left="0" w:firstLine="0"/>
      </w:pPr>
      <w:bookmarkStart w:id="12" w:name="_Toc487620802"/>
      <w:r>
        <w:t xml:space="preserve">ROTEIRO DE </w:t>
      </w:r>
      <w:r w:rsidR="00D77DA4">
        <w:t>implantação</w:t>
      </w:r>
      <w:bookmarkEnd w:id="12"/>
    </w:p>
    <w:p w14:paraId="77AC797E" w14:textId="6C4AA07B" w:rsidR="00F05B55" w:rsidRPr="00CE24B3" w:rsidRDefault="00F05B55" w:rsidP="00F05B55">
      <w:pPr>
        <w:rPr>
          <w:b/>
          <w:bCs/>
          <w:sz w:val="22"/>
          <w:szCs w:val="22"/>
          <w:lang w:eastAsia="en-US"/>
        </w:rPr>
      </w:pPr>
      <w:r w:rsidRPr="00CE24B3">
        <w:rPr>
          <w:b/>
          <w:bCs/>
          <w:sz w:val="22"/>
          <w:szCs w:val="22"/>
          <w:lang w:eastAsia="en-US"/>
        </w:rPr>
        <w:t>Passo 1: Instalação do TOMCAT</w:t>
      </w:r>
    </w:p>
    <w:p w14:paraId="2EBDCF09" w14:textId="77777777" w:rsidR="00F05B55" w:rsidRPr="00F96246" w:rsidRDefault="00F05B55" w:rsidP="00F05B55">
      <w:pPr>
        <w:rPr>
          <w:b/>
          <w:bCs/>
          <w:lang w:eastAsia="en-US"/>
        </w:rPr>
      </w:pPr>
    </w:p>
    <w:p w14:paraId="25BDA695" w14:textId="6ED18687" w:rsidR="00F05B55" w:rsidRDefault="00CE24B3" w:rsidP="00CE24B3">
      <w:pPr>
        <w:pStyle w:val="PargrafodaLista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 xml:space="preserve">Acessar </w:t>
      </w:r>
      <w:hyperlink r:id="rId10" w:history="1">
        <w:r w:rsidRPr="00CD3F35">
          <w:rPr>
            <w:rStyle w:val="Hyperlink"/>
            <w:lang w:eastAsia="en-US"/>
          </w:rPr>
          <w:t>https://tomcat.apache.org/download-10.cgi</w:t>
        </w:r>
      </w:hyperlink>
    </w:p>
    <w:p w14:paraId="089E3E73" w14:textId="64376ABC" w:rsidR="00CE24B3" w:rsidRDefault="00CE24B3" w:rsidP="00CE24B3">
      <w:pPr>
        <w:pStyle w:val="PargrafodaLista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Baixar a versão “CORE” em formato .ZIP.</w:t>
      </w:r>
    </w:p>
    <w:p w14:paraId="3EAFD7BE" w14:textId="6EDC8BDE" w:rsidR="00CE24B3" w:rsidRDefault="00CE24B3" w:rsidP="00CE24B3">
      <w:pPr>
        <w:pStyle w:val="PargrafodaLista"/>
        <w:numPr>
          <w:ilvl w:val="0"/>
          <w:numId w:val="25"/>
        </w:numPr>
        <w:rPr>
          <w:lang w:eastAsia="en-US"/>
        </w:rPr>
      </w:pPr>
      <w:r>
        <w:rPr>
          <w:lang w:eastAsia="en-US"/>
        </w:rPr>
        <w:t>Descompactar pasta .ZIP do download.</w:t>
      </w:r>
    </w:p>
    <w:p w14:paraId="1A0CF827" w14:textId="77777777" w:rsidR="00F05B55" w:rsidRDefault="00F05B55" w:rsidP="00F05B55">
      <w:pPr>
        <w:rPr>
          <w:lang w:eastAsia="en-US"/>
        </w:rPr>
      </w:pPr>
    </w:p>
    <w:p w14:paraId="67924558" w14:textId="77777777" w:rsidR="00CE24B3" w:rsidRDefault="00CE24B3" w:rsidP="00F05B55">
      <w:pPr>
        <w:rPr>
          <w:lang w:eastAsia="en-US"/>
        </w:rPr>
      </w:pPr>
    </w:p>
    <w:p w14:paraId="1BEE1B4B" w14:textId="77777777" w:rsidR="00CE24B3" w:rsidRDefault="00CE24B3" w:rsidP="00F05B55">
      <w:pPr>
        <w:rPr>
          <w:lang w:eastAsia="en-US"/>
        </w:rPr>
      </w:pPr>
    </w:p>
    <w:p w14:paraId="61733ECD" w14:textId="77777777" w:rsidR="00CE24B3" w:rsidRDefault="00CE24B3" w:rsidP="00F05B55">
      <w:pPr>
        <w:rPr>
          <w:lang w:eastAsia="en-US"/>
        </w:rPr>
      </w:pPr>
    </w:p>
    <w:p w14:paraId="50F38C05" w14:textId="77777777" w:rsidR="00CE24B3" w:rsidRDefault="00CE24B3" w:rsidP="00F05B55">
      <w:pPr>
        <w:rPr>
          <w:lang w:eastAsia="en-US"/>
        </w:rPr>
      </w:pPr>
    </w:p>
    <w:p w14:paraId="46A37138" w14:textId="77777777" w:rsidR="00CE24B3" w:rsidRDefault="00CE24B3" w:rsidP="00F05B55">
      <w:pPr>
        <w:rPr>
          <w:lang w:eastAsia="en-US"/>
        </w:rPr>
      </w:pPr>
    </w:p>
    <w:p w14:paraId="43B900DC" w14:textId="77777777" w:rsidR="00F05B55" w:rsidRDefault="00F05B55" w:rsidP="00F05B55">
      <w:pPr>
        <w:rPr>
          <w:lang w:eastAsia="en-US"/>
        </w:rPr>
      </w:pPr>
    </w:p>
    <w:p w14:paraId="08D0FA9F" w14:textId="77777777" w:rsidR="00F05B55" w:rsidRPr="00F05B55" w:rsidRDefault="00F05B55" w:rsidP="00F05B55">
      <w:pPr>
        <w:rPr>
          <w:lang w:eastAsia="en-US"/>
        </w:rPr>
      </w:pPr>
    </w:p>
    <w:p w14:paraId="6E374B53" w14:textId="7ACE593F" w:rsidR="00F96246" w:rsidRPr="00CE24B3" w:rsidRDefault="00F96246" w:rsidP="00F96246">
      <w:pPr>
        <w:rPr>
          <w:b/>
          <w:bCs/>
          <w:sz w:val="22"/>
          <w:szCs w:val="22"/>
          <w:lang w:eastAsia="en-US"/>
        </w:rPr>
      </w:pPr>
      <w:r w:rsidRPr="00CE24B3">
        <w:rPr>
          <w:b/>
          <w:bCs/>
          <w:sz w:val="22"/>
          <w:szCs w:val="22"/>
          <w:lang w:eastAsia="en-US"/>
        </w:rPr>
        <w:lastRenderedPageBreak/>
        <w:t xml:space="preserve">Passo </w:t>
      </w:r>
      <w:r w:rsidR="00F05B55" w:rsidRPr="00CE24B3">
        <w:rPr>
          <w:b/>
          <w:bCs/>
          <w:sz w:val="22"/>
          <w:szCs w:val="22"/>
          <w:lang w:eastAsia="en-US"/>
        </w:rPr>
        <w:t>2</w:t>
      </w:r>
      <w:r w:rsidRPr="00CE24B3">
        <w:rPr>
          <w:b/>
          <w:bCs/>
          <w:sz w:val="22"/>
          <w:szCs w:val="22"/>
          <w:lang w:eastAsia="en-US"/>
        </w:rPr>
        <w:t>: Configuração do Java JDK nas Variáveis de Ambiente</w:t>
      </w:r>
    </w:p>
    <w:p w14:paraId="31417F9A" w14:textId="77777777" w:rsidR="00F01DA6" w:rsidRPr="00F96246" w:rsidRDefault="00F01DA6" w:rsidP="00F96246">
      <w:pPr>
        <w:rPr>
          <w:b/>
          <w:bCs/>
          <w:lang w:eastAsia="en-US"/>
        </w:rPr>
      </w:pPr>
    </w:p>
    <w:p w14:paraId="5A51A0AB" w14:textId="0CF1CEF1" w:rsidR="00F96246" w:rsidRPr="00F01DA6" w:rsidRDefault="00F96246" w:rsidP="00F05B55">
      <w:pPr>
        <w:pStyle w:val="PargrafodaLista"/>
        <w:numPr>
          <w:ilvl w:val="0"/>
          <w:numId w:val="24"/>
        </w:numPr>
        <w:rPr>
          <w:lang w:eastAsia="en-US"/>
        </w:rPr>
      </w:pPr>
      <w:r w:rsidRPr="00F01DA6">
        <w:rPr>
          <w:lang w:eastAsia="en-US"/>
        </w:rPr>
        <w:t>No Windows, pesquise por "Editar as variáveis de ambiente do sistema" e abra a janela.</w:t>
      </w:r>
    </w:p>
    <w:p w14:paraId="088DA128" w14:textId="29FF19BD" w:rsidR="00F96246" w:rsidRPr="00F01DA6" w:rsidRDefault="00F96246" w:rsidP="00F05B55">
      <w:pPr>
        <w:numPr>
          <w:ilvl w:val="0"/>
          <w:numId w:val="24"/>
        </w:numPr>
        <w:rPr>
          <w:lang w:eastAsia="en-US"/>
        </w:rPr>
      </w:pPr>
      <w:r w:rsidRPr="00F01DA6">
        <w:rPr>
          <w:lang w:eastAsia="en-US"/>
        </w:rPr>
        <w:t xml:space="preserve">Clique no botão </w:t>
      </w:r>
      <w:r w:rsidR="00F01DA6" w:rsidRPr="00F01DA6">
        <w:rPr>
          <w:lang w:eastAsia="en-US"/>
        </w:rPr>
        <w:t>“</w:t>
      </w:r>
      <w:r w:rsidRPr="00F01DA6">
        <w:rPr>
          <w:lang w:eastAsia="en-US"/>
        </w:rPr>
        <w:t>Variáveis de Ambiente</w:t>
      </w:r>
      <w:r w:rsidR="00F01DA6" w:rsidRPr="00F01DA6">
        <w:rPr>
          <w:lang w:eastAsia="en-US"/>
        </w:rPr>
        <w:t>”</w:t>
      </w:r>
      <w:r w:rsidRPr="00F01DA6">
        <w:rPr>
          <w:lang w:eastAsia="en-US"/>
        </w:rPr>
        <w:t xml:space="preserve"> na parte inferior.</w:t>
      </w:r>
    </w:p>
    <w:p w14:paraId="3C6C37A0" w14:textId="494F12FA" w:rsidR="00F96246" w:rsidRPr="00F01DA6" w:rsidRDefault="00F96246" w:rsidP="00F05B55">
      <w:pPr>
        <w:numPr>
          <w:ilvl w:val="0"/>
          <w:numId w:val="24"/>
        </w:numPr>
        <w:rPr>
          <w:lang w:eastAsia="en-US"/>
        </w:rPr>
      </w:pPr>
      <w:r w:rsidRPr="00F01DA6">
        <w:rPr>
          <w:lang w:eastAsia="en-US"/>
        </w:rPr>
        <w:t xml:space="preserve">Em </w:t>
      </w:r>
      <w:r w:rsidRPr="00F01DA6">
        <w:rPr>
          <w:i/>
          <w:iCs/>
          <w:lang w:eastAsia="en-US"/>
        </w:rPr>
        <w:t>Variáveis do Sistema</w:t>
      </w:r>
      <w:r w:rsidRPr="00F01DA6">
        <w:rPr>
          <w:lang w:eastAsia="en-US"/>
        </w:rPr>
        <w:t xml:space="preserve">, clique em </w:t>
      </w:r>
      <w:r w:rsidR="00F01DA6" w:rsidRPr="00F01DA6">
        <w:rPr>
          <w:lang w:eastAsia="en-US"/>
        </w:rPr>
        <w:t>“</w:t>
      </w:r>
      <w:r w:rsidRPr="00F01DA6">
        <w:rPr>
          <w:lang w:eastAsia="en-US"/>
        </w:rPr>
        <w:t>Novo</w:t>
      </w:r>
      <w:r w:rsidR="00F01DA6" w:rsidRPr="00F01DA6">
        <w:rPr>
          <w:lang w:eastAsia="en-US"/>
        </w:rPr>
        <w:t>”</w:t>
      </w:r>
      <w:r w:rsidRPr="00F01DA6">
        <w:rPr>
          <w:lang w:eastAsia="en-US"/>
        </w:rPr>
        <w:t xml:space="preserve"> e preencha:</w:t>
      </w:r>
    </w:p>
    <w:p w14:paraId="1E9EC287" w14:textId="1C36A5E1" w:rsidR="00F96246" w:rsidRPr="00F01DA6" w:rsidRDefault="00F96246" w:rsidP="00F01DA6">
      <w:pPr>
        <w:pStyle w:val="PargrafodaLista"/>
        <w:numPr>
          <w:ilvl w:val="0"/>
          <w:numId w:val="23"/>
        </w:numPr>
        <w:rPr>
          <w:lang w:eastAsia="en-US"/>
        </w:rPr>
      </w:pPr>
      <w:r w:rsidRPr="00F01DA6">
        <w:rPr>
          <w:lang w:eastAsia="en-US"/>
        </w:rPr>
        <w:t>Nome da variável: JAVA_HOME</w:t>
      </w:r>
    </w:p>
    <w:p w14:paraId="4B9980DF" w14:textId="77777777" w:rsidR="00F96246" w:rsidRPr="00F01DA6" w:rsidRDefault="00F96246" w:rsidP="00F01DA6">
      <w:pPr>
        <w:pStyle w:val="PargrafodaLista"/>
        <w:numPr>
          <w:ilvl w:val="0"/>
          <w:numId w:val="23"/>
        </w:numPr>
        <w:rPr>
          <w:lang w:eastAsia="en-US"/>
        </w:rPr>
      </w:pPr>
      <w:r w:rsidRPr="00F01DA6">
        <w:rPr>
          <w:lang w:eastAsia="en-US"/>
        </w:rPr>
        <w:t>Valor da variável: O caminho da pasta do JDK (Ex: C:\Program Files\Java\jdk-17).</w:t>
      </w:r>
    </w:p>
    <w:p w14:paraId="5AF1BDF5" w14:textId="00A651E3" w:rsidR="00F96246" w:rsidRPr="00F01DA6" w:rsidRDefault="00F96246" w:rsidP="00F05B55">
      <w:pPr>
        <w:numPr>
          <w:ilvl w:val="0"/>
          <w:numId w:val="24"/>
        </w:numPr>
        <w:rPr>
          <w:lang w:eastAsia="en-US"/>
        </w:rPr>
      </w:pPr>
      <w:r w:rsidRPr="00F01DA6">
        <w:rPr>
          <w:lang w:eastAsia="en-US"/>
        </w:rPr>
        <w:t xml:space="preserve">Ainda em Variáveis do Sistema, selecione a variável </w:t>
      </w:r>
      <w:r w:rsidR="00F01DA6">
        <w:rPr>
          <w:lang w:eastAsia="en-US"/>
        </w:rPr>
        <w:t>“</w:t>
      </w:r>
      <w:r w:rsidRPr="00F01DA6">
        <w:rPr>
          <w:lang w:eastAsia="en-US"/>
        </w:rPr>
        <w:t>Path</w:t>
      </w:r>
      <w:r w:rsidR="00F01DA6">
        <w:rPr>
          <w:lang w:eastAsia="en-US"/>
        </w:rPr>
        <w:t>”</w:t>
      </w:r>
      <w:r w:rsidRPr="00F01DA6">
        <w:rPr>
          <w:lang w:eastAsia="en-US"/>
        </w:rPr>
        <w:t xml:space="preserve"> e clique em </w:t>
      </w:r>
      <w:r w:rsidR="00F01DA6">
        <w:rPr>
          <w:lang w:eastAsia="en-US"/>
        </w:rPr>
        <w:t>“</w:t>
      </w:r>
      <w:r w:rsidRPr="00F01DA6">
        <w:rPr>
          <w:lang w:eastAsia="en-US"/>
        </w:rPr>
        <w:t>Editar</w:t>
      </w:r>
      <w:r w:rsidR="00F01DA6">
        <w:rPr>
          <w:lang w:eastAsia="en-US"/>
        </w:rPr>
        <w:t>”</w:t>
      </w:r>
    </w:p>
    <w:p w14:paraId="7B49B5F5" w14:textId="4415A027" w:rsidR="00F01DA6" w:rsidRDefault="00F96246" w:rsidP="00F05B55">
      <w:pPr>
        <w:numPr>
          <w:ilvl w:val="0"/>
          <w:numId w:val="24"/>
        </w:numPr>
        <w:rPr>
          <w:lang w:eastAsia="en-US"/>
        </w:rPr>
      </w:pPr>
      <w:r w:rsidRPr="00F01DA6">
        <w:rPr>
          <w:lang w:eastAsia="en-US"/>
        </w:rPr>
        <w:t xml:space="preserve">Clique em </w:t>
      </w:r>
      <w:r w:rsidR="00F01DA6" w:rsidRPr="00F01DA6">
        <w:rPr>
          <w:lang w:eastAsia="en-US"/>
        </w:rPr>
        <w:t>“</w:t>
      </w:r>
      <w:r w:rsidRPr="00F01DA6">
        <w:rPr>
          <w:lang w:eastAsia="en-US"/>
        </w:rPr>
        <w:t>Novo</w:t>
      </w:r>
      <w:r w:rsidR="00F01DA6" w:rsidRPr="00F01DA6">
        <w:rPr>
          <w:lang w:eastAsia="en-US"/>
        </w:rPr>
        <w:t>”</w:t>
      </w:r>
      <w:r w:rsidRPr="00F01DA6">
        <w:rPr>
          <w:lang w:eastAsia="en-US"/>
        </w:rPr>
        <w:t xml:space="preserve"> e adicione: %JAVA_HOME%\bin. Clique em OK em todas as janelas.</w:t>
      </w:r>
    </w:p>
    <w:p w14:paraId="211BCC00" w14:textId="77777777" w:rsidR="00F01DA6" w:rsidRPr="00F96246" w:rsidRDefault="00F01DA6" w:rsidP="00F01DA6">
      <w:pPr>
        <w:rPr>
          <w:lang w:eastAsia="en-US"/>
        </w:rPr>
      </w:pPr>
    </w:p>
    <w:p w14:paraId="3B550019" w14:textId="6DF05D8E" w:rsidR="00F96246" w:rsidRPr="00CE24B3" w:rsidRDefault="00F96246" w:rsidP="00F96246">
      <w:pPr>
        <w:rPr>
          <w:b/>
          <w:bCs/>
          <w:sz w:val="22"/>
          <w:szCs w:val="22"/>
          <w:lang w:eastAsia="en-US"/>
        </w:rPr>
      </w:pPr>
      <w:r w:rsidRPr="00CE24B3">
        <w:rPr>
          <w:b/>
          <w:bCs/>
          <w:sz w:val="22"/>
          <w:szCs w:val="22"/>
          <w:lang w:eastAsia="en-US"/>
        </w:rPr>
        <w:t xml:space="preserve">Passo </w:t>
      </w:r>
      <w:r w:rsidR="00F05B55" w:rsidRPr="00CE24B3">
        <w:rPr>
          <w:b/>
          <w:bCs/>
          <w:sz w:val="22"/>
          <w:szCs w:val="22"/>
          <w:lang w:eastAsia="en-US"/>
        </w:rPr>
        <w:t>3</w:t>
      </w:r>
      <w:r w:rsidRPr="00CE24B3">
        <w:rPr>
          <w:b/>
          <w:bCs/>
          <w:sz w:val="22"/>
          <w:szCs w:val="22"/>
          <w:lang w:eastAsia="en-US"/>
        </w:rPr>
        <w:t>: Configuração do Maven nas Variáveis de Ambiente</w:t>
      </w:r>
    </w:p>
    <w:p w14:paraId="0DD0BE0D" w14:textId="77777777" w:rsidR="00F01DA6" w:rsidRPr="00F96246" w:rsidRDefault="00F01DA6" w:rsidP="00F96246">
      <w:pPr>
        <w:rPr>
          <w:b/>
          <w:bCs/>
          <w:lang w:eastAsia="en-US"/>
        </w:rPr>
      </w:pPr>
    </w:p>
    <w:p w14:paraId="76633B20" w14:textId="35EB91CA" w:rsidR="00E107AA" w:rsidRDefault="00E107AA" w:rsidP="00F96246">
      <w:pPr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Baixe o Maven em </w:t>
      </w:r>
      <w:r w:rsidR="00E31B95" w:rsidRPr="00E31B95">
        <w:rPr>
          <w:lang w:eastAsia="en-US"/>
        </w:rPr>
        <w:t>https://maven.apache.org/download.cgi</w:t>
      </w:r>
    </w:p>
    <w:p w14:paraId="46F19134" w14:textId="5B3E0C1A" w:rsidR="00F96246" w:rsidRPr="00F01DA6" w:rsidRDefault="00F96246" w:rsidP="00F96246">
      <w:pPr>
        <w:numPr>
          <w:ilvl w:val="0"/>
          <w:numId w:val="20"/>
        </w:numPr>
        <w:rPr>
          <w:lang w:eastAsia="en-US"/>
        </w:rPr>
      </w:pPr>
      <w:r w:rsidRPr="00F01DA6">
        <w:rPr>
          <w:lang w:eastAsia="en-US"/>
        </w:rPr>
        <w:t>Extraia o arquivo .zip do Apache Maven em uma pasta de sua preferência (Ex: C:\apache-maven-3.9.x).</w:t>
      </w:r>
    </w:p>
    <w:p w14:paraId="3C5C54BA" w14:textId="7ED50BF3" w:rsidR="00F96246" w:rsidRPr="00F01DA6" w:rsidRDefault="00F96246" w:rsidP="00F96246">
      <w:pPr>
        <w:numPr>
          <w:ilvl w:val="0"/>
          <w:numId w:val="20"/>
        </w:numPr>
        <w:rPr>
          <w:lang w:eastAsia="en-US"/>
        </w:rPr>
      </w:pPr>
      <w:r w:rsidRPr="00F01DA6">
        <w:rPr>
          <w:lang w:eastAsia="en-US"/>
        </w:rPr>
        <w:t>Volte para a janela de Variáveis de Ambiente do Windows.</w:t>
      </w:r>
    </w:p>
    <w:p w14:paraId="3D2B3F6F" w14:textId="77777777" w:rsidR="00F96246" w:rsidRPr="00F01DA6" w:rsidRDefault="00F96246" w:rsidP="00F96246">
      <w:pPr>
        <w:numPr>
          <w:ilvl w:val="0"/>
          <w:numId w:val="20"/>
        </w:numPr>
        <w:rPr>
          <w:lang w:eastAsia="en-US"/>
        </w:rPr>
      </w:pPr>
      <w:r w:rsidRPr="00F01DA6">
        <w:rPr>
          <w:lang w:eastAsia="en-US"/>
        </w:rPr>
        <w:t xml:space="preserve">Em </w:t>
      </w:r>
      <w:r w:rsidRPr="00F01DA6">
        <w:rPr>
          <w:i/>
          <w:iCs/>
          <w:lang w:eastAsia="en-US"/>
        </w:rPr>
        <w:t>Variáveis do Sistema</w:t>
      </w:r>
      <w:r w:rsidRPr="00F01DA6">
        <w:rPr>
          <w:lang w:eastAsia="en-US"/>
        </w:rPr>
        <w:t>, clique em Novo... e preencha:</w:t>
      </w:r>
    </w:p>
    <w:p w14:paraId="3F2D5353" w14:textId="77777777" w:rsidR="00F96246" w:rsidRPr="00F01DA6" w:rsidRDefault="00F96246" w:rsidP="00F01DA6">
      <w:pPr>
        <w:pStyle w:val="PargrafodaLista"/>
        <w:numPr>
          <w:ilvl w:val="0"/>
          <w:numId w:val="22"/>
        </w:numPr>
        <w:rPr>
          <w:lang w:eastAsia="en-US"/>
        </w:rPr>
      </w:pPr>
      <w:r w:rsidRPr="00F01DA6">
        <w:rPr>
          <w:lang w:eastAsia="en-US"/>
        </w:rPr>
        <w:t>Nome da variável: MAVEN_HOME</w:t>
      </w:r>
    </w:p>
    <w:p w14:paraId="48E2745D" w14:textId="77777777" w:rsidR="00F96246" w:rsidRPr="00F01DA6" w:rsidRDefault="00F96246" w:rsidP="00F01DA6">
      <w:pPr>
        <w:pStyle w:val="PargrafodaLista"/>
        <w:numPr>
          <w:ilvl w:val="0"/>
          <w:numId w:val="22"/>
        </w:numPr>
        <w:rPr>
          <w:lang w:eastAsia="en-US"/>
        </w:rPr>
      </w:pPr>
      <w:r w:rsidRPr="00F01DA6">
        <w:rPr>
          <w:lang w:eastAsia="en-US"/>
        </w:rPr>
        <w:t>Valor da variável: O caminho da pasta do Maven (Ex: C:\apache-maven-3.9.x).</w:t>
      </w:r>
    </w:p>
    <w:p w14:paraId="62ED6762" w14:textId="1F107541" w:rsidR="00F96246" w:rsidRPr="00F01DA6" w:rsidRDefault="00F96246" w:rsidP="00F01DA6">
      <w:pPr>
        <w:numPr>
          <w:ilvl w:val="0"/>
          <w:numId w:val="20"/>
        </w:numPr>
        <w:rPr>
          <w:lang w:eastAsia="en-US"/>
        </w:rPr>
      </w:pPr>
      <w:r w:rsidRPr="00F01DA6">
        <w:rPr>
          <w:lang w:eastAsia="en-US"/>
        </w:rPr>
        <w:t xml:space="preserve">Selecione a variável </w:t>
      </w:r>
      <w:r w:rsidR="00F01DA6" w:rsidRPr="00F01DA6">
        <w:rPr>
          <w:lang w:eastAsia="en-US"/>
        </w:rPr>
        <w:t>“</w:t>
      </w:r>
      <w:r w:rsidRPr="00F01DA6">
        <w:rPr>
          <w:lang w:eastAsia="en-US"/>
        </w:rPr>
        <w:t>Path</w:t>
      </w:r>
      <w:r w:rsidR="00F01DA6" w:rsidRPr="00F01DA6">
        <w:rPr>
          <w:lang w:eastAsia="en-US"/>
        </w:rPr>
        <w:t>”</w:t>
      </w:r>
      <w:r w:rsidRPr="00F01DA6">
        <w:rPr>
          <w:lang w:eastAsia="en-US"/>
        </w:rPr>
        <w:t xml:space="preserve">, clique em </w:t>
      </w:r>
      <w:r w:rsidR="00F01DA6" w:rsidRPr="00F01DA6">
        <w:rPr>
          <w:lang w:eastAsia="en-US"/>
        </w:rPr>
        <w:t>“</w:t>
      </w:r>
      <w:r w:rsidRPr="00F01DA6">
        <w:rPr>
          <w:lang w:eastAsia="en-US"/>
        </w:rPr>
        <w:t>Editar</w:t>
      </w:r>
      <w:r w:rsidR="00F01DA6" w:rsidRPr="00F01DA6">
        <w:rPr>
          <w:lang w:eastAsia="en-US"/>
        </w:rPr>
        <w:t>”</w:t>
      </w:r>
      <w:r w:rsidRPr="00F01DA6">
        <w:rPr>
          <w:lang w:eastAsia="en-US"/>
        </w:rPr>
        <w:t xml:space="preserve">, depois em </w:t>
      </w:r>
      <w:r w:rsidR="00F01DA6" w:rsidRPr="00F01DA6">
        <w:rPr>
          <w:lang w:eastAsia="en-US"/>
        </w:rPr>
        <w:t>“</w:t>
      </w:r>
      <w:r w:rsidRPr="00F01DA6">
        <w:rPr>
          <w:lang w:eastAsia="en-US"/>
        </w:rPr>
        <w:t>Novo</w:t>
      </w:r>
      <w:r w:rsidR="00F01DA6" w:rsidRPr="00F01DA6">
        <w:rPr>
          <w:lang w:eastAsia="en-US"/>
        </w:rPr>
        <w:t>”</w:t>
      </w:r>
      <w:r w:rsidRPr="00F01DA6">
        <w:rPr>
          <w:lang w:eastAsia="en-US"/>
        </w:rPr>
        <w:t xml:space="preserve"> e adicione: %MAVEN_HOME%\bin.</w:t>
      </w:r>
    </w:p>
    <w:p w14:paraId="4B260DFB" w14:textId="77777777" w:rsidR="00F96246" w:rsidRPr="00F96246" w:rsidRDefault="00F96246" w:rsidP="00F96246">
      <w:pPr>
        <w:rPr>
          <w:lang w:eastAsia="en-US"/>
        </w:rPr>
      </w:pPr>
    </w:p>
    <w:p w14:paraId="721750C1" w14:textId="324F37F6" w:rsidR="00276759" w:rsidRPr="00CE24B3" w:rsidRDefault="00276759" w:rsidP="00276759">
      <w:pPr>
        <w:rPr>
          <w:b/>
          <w:bCs/>
          <w:iCs/>
          <w:color w:val="auto"/>
          <w:sz w:val="22"/>
          <w:szCs w:val="22"/>
        </w:rPr>
      </w:pPr>
      <w:r w:rsidRPr="00CE24B3">
        <w:rPr>
          <w:b/>
          <w:bCs/>
          <w:iCs/>
          <w:color w:val="auto"/>
          <w:sz w:val="22"/>
          <w:szCs w:val="22"/>
        </w:rPr>
        <w:t xml:space="preserve">Passo </w:t>
      </w:r>
      <w:r w:rsidR="00F05B55" w:rsidRPr="00CE24B3">
        <w:rPr>
          <w:b/>
          <w:bCs/>
          <w:iCs/>
          <w:color w:val="auto"/>
          <w:sz w:val="22"/>
          <w:szCs w:val="22"/>
        </w:rPr>
        <w:t>4</w:t>
      </w:r>
      <w:r w:rsidRPr="00CE24B3">
        <w:rPr>
          <w:b/>
          <w:bCs/>
          <w:iCs/>
          <w:color w:val="auto"/>
          <w:sz w:val="22"/>
          <w:szCs w:val="22"/>
        </w:rPr>
        <w:t>: Preparação do Banco de Dados (PostgreSQL)</w:t>
      </w:r>
    </w:p>
    <w:p w14:paraId="03FBAF10" w14:textId="77777777" w:rsidR="00F96246" w:rsidRPr="00276759" w:rsidRDefault="00F96246" w:rsidP="00276759">
      <w:pPr>
        <w:rPr>
          <w:b/>
          <w:bCs/>
          <w:iCs/>
          <w:color w:val="auto"/>
        </w:rPr>
      </w:pPr>
    </w:p>
    <w:p w14:paraId="0381EFCE" w14:textId="77777777" w:rsidR="00276759" w:rsidRPr="00276759" w:rsidRDefault="00276759" w:rsidP="00276759">
      <w:pPr>
        <w:numPr>
          <w:ilvl w:val="0"/>
          <w:numId w:val="12"/>
        </w:numPr>
        <w:rPr>
          <w:iCs/>
          <w:color w:val="auto"/>
        </w:rPr>
      </w:pPr>
      <w:r w:rsidRPr="00276759">
        <w:rPr>
          <w:iCs/>
          <w:color w:val="auto"/>
        </w:rPr>
        <w:t xml:space="preserve">Abra a ferramenta </w:t>
      </w:r>
      <w:r w:rsidRPr="00276759">
        <w:rPr>
          <w:b/>
          <w:bCs/>
          <w:iCs/>
          <w:color w:val="auto"/>
        </w:rPr>
        <w:t>pgAdmin 4</w:t>
      </w:r>
      <w:r w:rsidRPr="00276759">
        <w:rPr>
          <w:iCs/>
          <w:color w:val="auto"/>
        </w:rPr>
        <w:t xml:space="preserve"> no Windows.</w:t>
      </w:r>
    </w:p>
    <w:p w14:paraId="2AD976B2" w14:textId="55A9602E" w:rsidR="00276759" w:rsidRPr="00276759" w:rsidRDefault="00276759" w:rsidP="00276759">
      <w:pPr>
        <w:numPr>
          <w:ilvl w:val="0"/>
          <w:numId w:val="12"/>
        </w:numPr>
        <w:rPr>
          <w:iCs/>
          <w:color w:val="auto"/>
        </w:rPr>
      </w:pPr>
      <w:r w:rsidRPr="00276759">
        <w:rPr>
          <w:iCs/>
          <w:color w:val="auto"/>
        </w:rPr>
        <w:t xml:space="preserve">Conecte-se ao servidor local, clique com o botão direito em Databases e selecione Create </w:t>
      </w:r>
      <w:r>
        <w:rPr>
          <w:iCs/>
          <w:color w:val="auto"/>
        </w:rPr>
        <w:t>-</w:t>
      </w:r>
      <w:r w:rsidRPr="00276759">
        <w:rPr>
          <w:iCs/>
          <w:color w:val="auto"/>
        </w:rPr>
        <w:t>&gt; Database....</w:t>
      </w:r>
    </w:p>
    <w:p w14:paraId="73AB61BA" w14:textId="0657A7A2" w:rsidR="00276759" w:rsidRPr="00276759" w:rsidRDefault="00276759" w:rsidP="00276759">
      <w:pPr>
        <w:numPr>
          <w:ilvl w:val="0"/>
          <w:numId w:val="12"/>
        </w:numPr>
        <w:rPr>
          <w:iCs/>
          <w:color w:val="auto"/>
        </w:rPr>
      </w:pPr>
      <w:r w:rsidRPr="00276759">
        <w:rPr>
          <w:iCs/>
          <w:color w:val="auto"/>
        </w:rPr>
        <w:t xml:space="preserve">Defina o nome do banco de dados como </w:t>
      </w:r>
      <w:r>
        <w:rPr>
          <w:iCs/>
          <w:color w:val="auto"/>
        </w:rPr>
        <w:t>inst360</w:t>
      </w:r>
      <w:r w:rsidRPr="00276759">
        <w:rPr>
          <w:iCs/>
          <w:color w:val="auto"/>
        </w:rPr>
        <w:t xml:space="preserve"> e </w:t>
      </w:r>
      <w:r>
        <w:rPr>
          <w:iCs/>
          <w:color w:val="auto"/>
        </w:rPr>
        <w:t>crie.</w:t>
      </w:r>
    </w:p>
    <w:p w14:paraId="10D11F53" w14:textId="5C380CE9" w:rsidR="00276759" w:rsidRPr="00276759" w:rsidRDefault="00276759" w:rsidP="00276759">
      <w:pPr>
        <w:numPr>
          <w:ilvl w:val="0"/>
          <w:numId w:val="12"/>
        </w:numPr>
        <w:rPr>
          <w:iCs/>
          <w:color w:val="auto"/>
        </w:rPr>
      </w:pPr>
      <w:r w:rsidRPr="00276759">
        <w:rPr>
          <w:iCs/>
          <w:color w:val="auto"/>
        </w:rPr>
        <w:t>Clique com o botão direito sobre o banco criado e selecione a opção Query Tool.</w:t>
      </w:r>
    </w:p>
    <w:p w14:paraId="444B2367" w14:textId="29782100" w:rsidR="00276759" w:rsidRDefault="00F05B55" w:rsidP="00276759">
      <w:pPr>
        <w:numPr>
          <w:ilvl w:val="0"/>
          <w:numId w:val="12"/>
        </w:numPr>
        <w:rPr>
          <w:iCs/>
          <w:color w:val="auto"/>
        </w:rPr>
      </w:pPr>
      <w:r>
        <w:rPr>
          <w:iCs/>
          <w:color w:val="auto"/>
        </w:rPr>
        <w:t>C</w:t>
      </w:r>
      <w:r w:rsidR="00276759" w:rsidRPr="00276759">
        <w:rPr>
          <w:iCs/>
          <w:color w:val="auto"/>
        </w:rPr>
        <w:t xml:space="preserve">opie o </w:t>
      </w:r>
      <w:r>
        <w:rPr>
          <w:iCs/>
          <w:color w:val="auto"/>
        </w:rPr>
        <w:t xml:space="preserve">seguinte </w:t>
      </w:r>
      <w:r w:rsidR="00276759" w:rsidRPr="00276759">
        <w:rPr>
          <w:iCs/>
          <w:color w:val="auto"/>
        </w:rPr>
        <w:t>conteúdo</w:t>
      </w:r>
      <w:r w:rsidR="00276759">
        <w:rPr>
          <w:iCs/>
          <w:color w:val="auto"/>
        </w:rPr>
        <w:t xml:space="preserve"> para criar as tabelas</w:t>
      </w:r>
      <w:r>
        <w:rPr>
          <w:iCs/>
          <w:color w:val="auto"/>
        </w:rPr>
        <w:t>:</w:t>
      </w:r>
    </w:p>
    <w:p w14:paraId="7E0BB6CF" w14:textId="77777777" w:rsidR="00F05B55" w:rsidRDefault="00F05B55" w:rsidP="00F05B55">
      <w:pPr>
        <w:ind w:left="360"/>
        <w:rPr>
          <w:iCs/>
          <w:color w:val="auto"/>
        </w:rPr>
      </w:pPr>
    </w:p>
    <w:p w14:paraId="2BDCC1EB" w14:textId="6ADAC768" w:rsidR="00F05B55" w:rsidRPr="00F05B55" w:rsidRDefault="00F05B55" w:rsidP="00F05B55">
      <w:pPr>
        <w:ind w:left="708"/>
        <w:rPr>
          <w:iCs/>
          <w:color w:val="auto"/>
          <w:lang w:val="en-US"/>
        </w:rPr>
      </w:pPr>
      <w:r w:rsidRPr="00F05B55">
        <w:rPr>
          <w:iCs/>
          <w:color w:val="auto"/>
          <w:lang w:val="en-US"/>
        </w:rPr>
        <w:t>CREATE TABLE usuarios(</w:t>
      </w:r>
    </w:p>
    <w:p w14:paraId="4F0827B1" w14:textId="77777777" w:rsidR="00F05B55" w:rsidRPr="00F05B55" w:rsidRDefault="00F05B55" w:rsidP="00F05B55">
      <w:pPr>
        <w:ind w:left="708"/>
        <w:rPr>
          <w:iCs/>
          <w:color w:val="auto"/>
          <w:lang w:val="en-US"/>
        </w:rPr>
      </w:pPr>
      <w:r w:rsidRPr="00F05B55">
        <w:rPr>
          <w:iCs/>
          <w:color w:val="auto"/>
          <w:lang w:val="en-US"/>
        </w:rPr>
        <w:t xml:space="preserve">    id SERIAL PRIMARY KEY,</w:t>
      </w:r>
    </w:p>
    <w:p w14:paraId="06E78A8B" w14:textId="77777777" w:rsidR="00F05B55" w:rsidRPr="00F05B55" w:rsidRDefault="00F05B55" w:rsidP="00F05B55">
      <w:pPr>
        <w:ind w:left="708"/>
        <w:rPr>
          <w:iCs/>
          <w:color w:val="auto"/>
          <w:lang w:val="en-US"/>
        </w:rPr>
      </w:pPr>
      <w:r w:rsidRPr="00F05B55">
        <w:rPr>
          <w:iCs/>
          <w:color w:val="auto"/>
          <w:lang w:val="en-US"/>
        </w:rPr>
        <w:t xml:space="preserve">    nome VARCHAR(100) NOT NULL,</w:t>
      </w:r>
    </w:p>
    <w:p w14:paraId="7BBAB6C8" w14:textId="77777777" w:rsidR="00F05B55" w:rsidRPr="00F05B55" w:rsidRDefault="00F05B55" w:rsidP="00F05B55">
      <w:pPr>
        <w:ind w:left="708"/>
        <w:rPr>
          <w:iCs/>
          <w:color w:val="auto"/>
          <w:lang w:val="en-US"/>
        </w:rPr>
      </w:pPr>
      <w:r w:rsidRPr="00F05B55">
        <w:rPr>
          <w:iCs/>
          <w:color w:val="auto"/>
          <w:lang w:val="en-US"/>
        </w:rPr>
        <w:t xml:space="preserve">    matricula VARCHAR(9) NOT NULL,</w:t>
      </w:r>
    </w:p>
    <w:p w14:paraId="45031104" w14:textId="77777777" w:rsidR="00F05B55" w:rsidRPr="0027409D" w:rsidRDefault="00F05B55" w:rsidP="00F05B55">
      <w:pPr>
        <w:ind w:left="708"/>
        <w:rPr>
          <w:iCs/>
          <w:color w:val="auto"/>
        </w:rPr>
      </w:pPr>
      <w:r w:rsidRPr="00F05B55">
        <w:rPr>
          <w:iCs/>
          <w:color w:val="auto"/>
          <w:lang w:val="en-US"/>
        </w:rPr>
        <w:t xml:space="preserve">    </w:t>
      </w:r>
      <w:r w:rsidRPr="0027409D">
        <w:rPr>
          <w:iCs/>
          <w:color w:val="auto"/>
        </w:rPr>
        <w:t>endereco VARCHAR(255),</w:t>
      </w:r>
    </w:p>
    <w:p w14:paraId="21B091C2" w14:textId="77777777" w:rsidR="00F05B55" w:rsidRPr="0027409D" w:rsidRDefault="00F05B55" w:rsidP="00F05B55">
      <w:pPr>
        <w:ind w:left="708"/>
        <w:rPr>
          <w:iCs/>
          <w:color w:val="auto"/>
        </w:rPr>
      </w:pPr>
      <w:r w:rsidRPr="0027409D">
        <w:rPr>
          <w:iCs/>
          <w:color w:val="auto"/>
        </w:rPr>
        <w:t xml:space="preserve">    data_nasc DATE,</w:t>
      </w:r>
    </w:p>
    <w:p w14:paraId="0DD48803" w14:textId="77777777" w:rsidR="00F05B55" w:rsidRPr="00F05B55" w:rsidRDefault="00F05B55" w:rsidP="00F05B55">
      <w:pPr>
        <w:ind w:left="708"/>
        <w:rPr>
          <w:iCs/>
          <w:color w:val="auto"/>
          <w:lang w:val="en-US"/>
        </w:rPr>
      </w:pPr>
      <w:r w:rsidRPr="0027409D">
        <w:rPr>
          <w:iCs/>
          <w:color w:val="auto"/>
        </w:rPr>
        <w:t xml:space="preserve">    </w:t>
      </w:r>
      <w:r w:rsidRPr="00F05B55">
        <w:rPr>
          <w:iCs/>
          <w:color w:val="auto"/>
          <w:lang w:val="en-US"/>
        </w:rPr>
        <w:t>email VARCHAR(150),</w:t>
      </w:r>
    </w:p>
    <w:p w14:paraId="2D7287F9" w14:textId="77777777" w:rsidR="00F05B55" w:rsidRPr="00F05B55" w:rsidRDefault="00F05B55" w:rsidP="00F05B55">
      <w:pPr>
        <w:ind w:left="708"/>
        <w:rPr>
          <w:iCs/>
          <w:color w:val="auto"/>
          <w:lang w:val="en-US"/>
        </w:rPr>
      </w:pPr>
      <w:r w:rsidRPr="00F05B55">
        <w:rPr>
          <w:iCs/>
          <w:color w:val="auto"/>
          <w:lang w:val="en-US"/>
        </w:rPr>
        <w:t xml:space="preserve">    data_cad TIMESTAMP DEFAULT CURRENT_TIMESTAMP,</w:t>
      </w:r>
    </w:p>
    <w:p w14:paraId="1DD72DBB" w14:textId="77777777" w:rsidR="00F05B55" w:rsidRPr="00F05B55" w:rsidRDefault="00F05B55" w:rsidP="00F05B55">
      <w:pPr>
        <w:ind w:left="708"/>
        <w:rPr>
          <w:iCs/>
          <w:color w:val="auto"/>
          <w:lang w:val="en-US"/>
        </w:rPr>
      </w:pPr>
      <w:r w:rsidRPr="00F05B55">
        <w:rPr>
          <w:iCs/>
          <w:color w:val="auto"/>
          <w:lang w:val="en-US"/>
        </w:rPr>
        <w:t xml:space="preserve">    senha VARCHAR(255) NOT NULL,</w:t>
      </w:r>
    </w:p>
    <w:p w14:paraId="63022357" w14:textId="39B76357" w:rsidR="00F05B55" w:rsidRPr="00F05B55" w:rsidRDefault="00F05B55" w:rsidP="00F05B55">
      <w:pPr>
        <w:ind w:left="708"/>
        <w:rPr>
          <w:iCs/>
          <w:color w:val="auto"/>
          <w:lang w:val="en-US"/>
        </w:rPr>
      </w:pPr>
      <w:r w:rsidRPr="00F05B55">
        <w:rPr>
          <w:iCs/>
          <w:color w:val="auto"/>
          <w:lang w:val="en-US"/>
        </w:rPr>
        <w:t xml:space="preserve">    usuario_valido BOOLEAN DEFAULT FALSE</w:t>
      </w:r>
      <w:r w:rsidR="003F52AC">
        <w:rPr>
          <w:iCs/>
          <w:color w:val="auto"/>
          <w:lang w:val="en-US"/>
        </w:rPr>
        <w:t>,</w:t>
      </w:r>
    </w:p>
    <w:p w14:paraId="32EE281C" w14:textId="22712D12" w:rsidR="00F05B55" w:rsidRDefault="00F05B55" w:rsidP="00F05B55">
      <w:pPr>
        <w:ind w:left="708"/>
        <w:rPr>
          <w:iCs/>
          <w:color w:val="auto"/>
        </w:rPr>
      </w:pPr>
      <w:r w:rsidRPr="002B67D3">
        <w:rPr>
          <w:iCs/>
          <w:color w:val="auto"/>
          <w:lang w:val="en-US"/>
        </w:rPr>
        <w:t xml:space="preserve">    </w:t>
      </w:r>
      <w:r w:rsidRPr="00F05B55">
        <w:rPr>
          <w:iCs/>
          <w:color w:val="auto"/>
        </w:rPr>
        <w:t>administrador BOOLEAN DEFAULT FALSE);</w:t>
      </w:r>
    </w:p>
    <w:p w14:paraId="4B16F4A7" w14:textId="77777777" w:rsidR="0027409D" w:rsidRDefault="0027409D" w:rsidP="00F05B55">
      <w:pPr>
        <w:ind w:left="708"/>
        <w:rPr>
          <w:iCs/>
          <w:color w:val="auto"/>
        </w:rPr>
      </w:pPr>
    </w:p>
    <w:p w14:paraId="09C806DA" w14:textId="52B8E2D2" w:rsidR="0027409D" w:rsidRPr="0027409D" w:rsidRDefault="0027409D" w:rsidP="0027409D">
      <w:pPr>
        <w:ind w:left="708"/>
        <w:rPr>
          <w:iCs/>
          <w:color w:val="auto"/>
        </w:rPr>
      </w:pPr>
      <w:r w:rsidRPr="0027409D">
        <w:rPr>
          <w:iCs/>
          <w:color w:val="auto"/>
        </w:rPr>
        <w:t>INSERT INTO usuarios (id, nome, matricula, endereco, data_nasc, email, senha, usuario_valido, administrador)</w:t>
      </w:r>
      <w:r>
        <w:rPr>
          <w:iCs/>
          <w:color w:val="auto"/>
        </w:rPr>
        <w:t xml:space="preserve"> </w:t>
      </w:r>
      <w:r w:rsidRPr="0027409D">
        <w:rPr>
          <w:iCs/>
          <w:color w:val="auto"/>
        </w:rPr>
        <w:t>VALUES (1, 'admin', 3050111, 'IFSP - Salto', '2000-01-01', 'admin@gmail.com', 123456, true, true)</w:t>
      </w:r>
      <w:r>
        <w:rPr>
          <w:iCs/>
          <w:color w:val="auto"/>
        </w:rPr>
        <w:t>;</w:t>
      </w:r>
    </w:p>
    <w:p w14:paraId="65A66A81" w14:textId="77777777" w:rsidR="00276759" w:rsidRPr="0027409D" w:rsidRDefault="00276759" w:rsidP="00276759">
      <w:pPr>
        <w:ind w:left="720"/>
        <w:rPr>
          <w:i/>
          <w:color w:val="0000FF"/>
        </w:rPr>
      </w:pPr>
    </w:p>
    <w:p w14:paraId="74E93218" w14:textId="0130C17E" w:rsidR="00276759" w:rsidRPr="00CE24B3" w:rsidRDefault="00276759" w:rsidP="00276759">
      <w:pPr>
        <w:rPr>
          <w:b/>
          <w:bCs/>
          <w:sz w:val="22"/>
          <w:szCs w:val="22"/>
        </w:rPr>
      </w:pPr>
      <w:r w:rsidRPr="00CE24B3">
        <w:rPr>
          <w:b/>
          <w:bCs/>
          <w:sz w:val="22"/>
          <w:szCs w:val="22"/>
        </w:rPr>
        <w:t xml:space="preserve">Passo </w:t>
      </w:r>
      <w:r w:rsidR="00F05B55" w:rsidRPr="00CE24B3">
        <w:rPr>
          <w:b/>
          <w:bCs/>
          <w:sz w:val="22"/>
          <w:szCs w:val="22"/>
        </w:rPr>
        <w:t>5</w:t>
      </w:r>
      <w:r w:rsidRPr="00CE24B3">
        <w:rPr>
          <w:b/>
          <w:bCs/>
          <w:sz w:val="22"/>
          <w:szCs w:val="22"/>
        </w:rPr>
        <w:t>: Baixar Repositório e copiar .war</w:t>
      </w:r>
    </w:p>
    <w:p w14:paraId="0C1D28C0" w14:textId="77777777" w:rsidR="00F96246" w:rsidRPr="00276759" w:rsidRDefault="00F96246" w:rsidP="00276759">
      <w:pPr>
        <w:rPr>
          <w:b/>
          <w:bCs/>
        </w:rPr>
      </w:pPr>
    </w:p>
    <w:p w14:paraId="3133C2FF" w14:textId="34BEB064" w:rsidR="00276759" w:rsidRPr="00276759" w:rsidRDefault="00276759" w:rsidP="00276759">
      <w:pPr>
        <w:numPr>
          <w:ilvl w:val="0"/>
          <w:numId w:val="13"/>
        </w:numPr>
      </w:pPr>
      <w:r>
        <w:t xml:space="preserve">Abra o repositório do projeto em: </w:t>
      </w:r>
      <w:r w:rsidRPr="00276759">
        <w:t>https://github.com/victor-exner/Instituto-360</w:t>
      </w:r>
    </w:p>
    <w:p w14:paraId="26BB3E10" w14:textId="184F4529" w:rsidR="00276759" w:rsidRPr="00276759" w:rsidRDefault="00276759" w:rsidP="00276759">
      <w:pPr>
        <w:numPr>
          <w:ilvl w:val="0"/>
          <w:numId w:val="13"/>
        </w:numPr>
      </w:pPr>
      <w:r>
        <w:t>Siga o caminho “3. Implementação” -&gt; “código-fonte” -&gt; selecione a Branch “main” -&gt; clique em “Code” e depois em “Download .ZIP”.</w:t>
      </w:r>
    </w:p>
    <w:p w14:paraId="53602CBA" w14:textId="7274B8B2" w:rsidR="00D77DA4" w:rsidRDefault="00276759" w:rsidP="00276759">
      <w:pPr>
        <w:pStyle w:val="PargrafodaLista"/>
        <w:numPr>
          <w:ilvl w:val="0"/>
          <w:numId w:val="13"/>
        </w:numPr>
      </w:pPr>
      <w:r>
        <w:t xml:space="preserve">Descompacte o arquivo .zip e siga o caminho “inst360” -&gt; “target” -&gt; copie o arquivo “inst360.war” </w:t>
      </w:r>
    </w:p>
    <w:p w14:paraId="2C5A18E2" w14:textId="77777777" w:rsidR="00276759" w:rsidRDefault="00276759" w:rsidP="00276759"/>
    <w:p w14:paraId="1F0D37A5" w14:textId="77777777" w:rsidR="0027409D" w:rsidRDefault="0027409D" w:rsidP="00276759"/>
    <w:p w14:paraId="33C18CD1" w14:textId="77777777" w:rsidR="0027409D" w:rsidRDefault="0027409D" w:rsidP="00276759"/>
    <w:p w14:paraId="03947FC2" w14:textId="77777777" w:rsidR="0027409D" w:rsidRDefault="0027409D" w:rsidP="00276759"/>
    <w:p w14:paraId="602D1C58" w14:textId="77777777" w:rsidR="0027409D" w:rsidRDefault="0027409D" w:rsidP="00276759"/>
    <w:p w14:paraId="084CFE02" w14:textId="77777777" w:rsidR="0027409D" w:rsidRDefault="0027409D" w:rsidP="00276759"/>
    <w:p w14:paraId="3DACA932" w14:textId="77777777" w:rsidR="0027409D" w:rsidRDefault="0027409D" w:rsidP="00276759"/>
    <w:p w14:paraId="4EFDC339" w14:textId="11751E4F" w:rsidR="00276759" w:rsidRPr="00CE24B3" w:rsidRDefault="00276759" w:rsidP="00276759">
      <w:pPr>
        <w:rPr>
          <w:b/>
          <w:bCs/>
          <w:sz w:val="22"/>
          <w:szCs w:val="22"/>
        </w:rPr>
      </w:pPr>
      <w:r w:rsidRPr="00CE24B3">
        <w:rPr>
          <w:b/>
          <w:bCs/>
          <w:sz w:val="22"/>
          <w:szCs w:val="22"/>
        </w:rPr>
        <w:t xml:space="preserve">Passo </w:t>
      </w:r>
      <w:r w:rsidR="00F05B55" w:rsidRPr="00CE24B3">
        <w:rPr>
          <w:b/>
          <w:bCs/>
          <w:sz w:val="22"/>
          <w:szCs w:val="22"/>
        </w:rPr>
        <w:t>6</w:t>
      </w:r>
      <w:r w:rsidRPr="00CE24B3">
        <w:rPr>
          <w:b/>
          <w:bCs/>
          <w:sz w:val="22"/>
          <w:szCs w:val="22"/>
        </w:rPr>
        <w:t>: Deploy no Apache Tomcat</w:t>
      </w:r>
    </w:p>
    <w:p w14:paraId="2FD9FBE4" w14:textId="77777777" w:rsidR="00F96246" w:rsidRPr="00276759" w:rsidRDefault="00F96246" w:rsidP="00276759">
      <w:pPr>
        <w:rPr>
          <w:b/>
          <w:bCs/>
        </w:rPr>
      </w:pPr>
    </w:p>
    <w:p w14:paraId="783750D3" w14:textId="0795C0ED" w:rsidR="00276759" w:rsidRPr="00276759" w:rsidRDefault="00F96246" w:rsidP="00276759">
      <w:pPr>
        <w:numPr>
          <w:ilvl w:val="0"/>
          <w:numId w:val="14"/>
        </w:numPr>
      </w:pPr>
      <w:r>
        <w:t>Abra a pasta raíz do Tomcat e abra a pasta “webapps”</w:t>
      </w:r>
    </w:p>
    <w:p w14:paraId="7FBA22E4" w14:textId="541A2F92" w:rsidR="00276759" w:rsidRPr="00276759" w:rsidRDefault="00276759" w:rsidP="00276759">
      <w:pPr>
        <w:numPr>
          <w:ilvl w:val="0"/>
          <w:numId w:val="14"/>
        </w:numPr>
      </w:pPr>
      <w:r w:rsidRPr="00276759">
        <w:t>Cole o arquivo</w:t>
      </w:r>
      <w:r w:rsidR="00F96246">
        <w:t xml:space="preserve"> “inst360.war”</w:t>
      </w:r>
      <w:r w:rsidRPr="00276759">
        <w:t xml:space="preserve"> dentro do diretório webapps da instalação do seu Tomcat (Ex: C:\apache-tomcat-10.x\webapps\).</w:t>
      </w:r>
    </w:p>
    <w:p w14:paraId="56827A6E" w14:textId="29E2EAC9" w:rsidR="00276759" w:rsidRDefault="00276759" w:rsidP="00276759">
      <w:pPr>
        <w:numPr>
          <w:ilvl w:val="0"/>
          <w:numId w:val="14"/>
        </w:numPr>
      </w:pPr>
      <w:r w:rsidRPr="00276759">
        <w:t>Acesse a pasta bin do Tomcat (C:\apache-tomcat-10.x\bin\) e dê um duplo clique no arquivo startup.bat para iniciar o servidor.</w:t>
      </w:r>
    </w:p>
    <w:p w14:paraId="2415F139" w14:textId="77777777" w:rsidR="00F05B55" w:rsidRDefault="00F05B55" w:rsidP="00F05B55"/>
    <w:p w14:paraId="71BBE982" w14:textId="77777777" w:rsidR="00F05B55" w:rsidRDefault="00F05B55" w:rsidP="00F05B55"/>
    <w:p w14:paraId="25D4F80E" w14:textId="77777777" w:rsidR="00F05B55" w:rsidRDefault="00F05B55" w:rsidP="00F05B55"/>
    <w:p w14:paraId="3A1466A2" w14:textId="77777777" w:rsidR="00F96246" w:rsidRDefault="00F96246" w:rsidP="00F96246"/>
    <w:p w14:paraId="0900E7A8" w14:textId="1D7D276C" w:rsidR="00F96246" w:rsidRPr="00CE24B3" w:rsidRDefault="00F96246" w:rsidP="00F96246">
      <w:pPr>
        <w:rPr>
          <w:b/>
          <w:bCs/>
          <w:sz w:val="22"/>
          <w:szCs w:val="22"/>
        </w:rPr>
      </w:pPr>
      <w:r w:rsidRPr="00CE24B3">
        <w:rPr>
          <w:b/>
          <w:bCs/>
          <w:sz w:val="22"/>
          <w:szCs w:val="22"/>
        </w:rPr>
        <w:t xml:space="preserve">Passo </w:t>
      </w:r>
      <w:r w:rsidR="00F05B55" w:rsidRPr="00CE24B3">
        <w:rPr>
          <w:b/>
          <w:bCs/>
          <w:sz w:val="22"/>
          <w:szCs w:val="22"/>
        </w:rPr>
        <w:t>7</w:t>
      </w:r>
      <w:r w:rsidRPr="00CE24B3">
        <w:rPr>
          <w:b/>
          <w:bCs/>
          <w:sz w:val="22"/>
          <w:szCs w:val="22"/>
        </w:rPr>
        <w:t>: Validação no Navegador</w:t>
      </w:r>
    </w:p>
    <w:p w14:paraId="1631C488" w14:textId="77777777" w:rsidR="00F96246" w:rsidRPr="00F96246" w:rsidRDefault="00F96246" w:rsidP="00F96246">
      <w:pPr>
        <w:rPr>
          <w:b/>
          <w:bCs/>
        </w:rPr>
      </w:pPr>
    </w:p>
    <w:p w14:paraId="02C3C79D" w14:textId="77777777" w:rsidR="00F96246" w:rsidRPr="00F96246" w:rsidRDefault="00F96246" w:rsidP="00F96246">
      <w:pPr>
        <w:numPr>
          <w:ilvl w:val="0"/>
          <w:numId w:val="15"/>
        </w:numPr>
      </w:pPr>
      <w:r w:rsidRPr="00F96246">
        <w:t>Abra o navegador de sua preferência.</w:t>
      </w:r>
    </w:p>
    <w:p w14:paraId="2BCD92A0" w14:textId="77777777" w:rsidR="00F96246" w:rsidRPr="00F96246" w:rsidRDefault="00F96246" w:rsidP="00F96246">
      <w:pPr>
        <w:numPr>
          <w:ilvl w:val="0"/>
          <w:numId w:val="15"/>
        </w:numPr>
      </w:pPr>
      <w:r w:rsidRPr="00F96246">
        <w:t>Acesse o endereço local: http://localhost:8080.</w:t>
      </w:r>
    </w:p>
    <w:p w14:paraId="63D0C3FB" w14:textId="0791FA15" w:rsidR="00F96246" w:rsidRDefault="00F96246" w:rsidP="00F96246">
      <w:pPr>
        <w:numPr>
          <w:ilvl w:val="0"/>
          <w:numId w:val="15"/>
        </w:numPr>
      </w:pPr>
      <w:r w:rsidRPr="00F96246">
        <w:t xml:space="preserve">Valide o carregamento da tela do sistema e realize </w:t>
      </w:r>
      <w:r>
        <w:t>as verificações necessárias.</w:t>
      </w:r>
    </w:p>
    <w:p w14:paraId="2BA0C299" w14:textId="77777777" w:rsidR="00D77DA4" w:rsidRDefault="00D77DA4" w:rsidP="00D77DA4">
      <w:pPr>
        <w:pStyle w:val="Ttulo1"/>
        <w:numPr>
          <w:ilvl w:val="0"/>
          <w:numId w:val="2"/>
        </w:numPr>
        <w:ind w:left="0" w:firstLine="0"/>
      </w:pPr>
      <w:bookmarkStart w:id="13" w:name="_Toc487620803"/>
      <w:r>
        <w:t>Treinamento e suporte</w:t>
      </w:r>
      <w:bookmarkEnd w:id="13"/>
    </w:p>
    <w:p w14:paraId="657B9520" w14:textId="0612F6D0" w:rsidR="00F96246" w:rsidRDefault="00F96246" w:rsidP="00F96246">
      <w:pPr>
        <w:pStyle w:val="PargrafodaLista"/>
        <w:numPr>
          <w:ilvl w:val="0"/>
          <w:numId w:val="18"/>
        </w:numPr>
        <w:spacing w:before="540" w:after="540"/>
        <w:jc w:val="left"/>
        <w:rPr>
          <w:color w:val="auto"/>
          <w:sz w:val="22"/>
          <w:szCs w:val="22"/>
        </w:rPr>
      </w:pPr>
      <w:r w:rsidRPr="00F96246">
        <w:rPr>
          <w:color w:val="auto"/>
          <w:sz w:val="22"/>
          <w:szCs w:val="22"/>
        </w:rPr>
        <w:t>O treinamento será realizado de forma remota em uma sessão de 2 horas com os usuários-chave do cliente. A sessão abordará os fluxos principais da aplicação baseados no Manual do Usuário e será gravada para consultas futuras.</w:t>
      </w:r>
    </w:p>
    <w:p w14:paraId="4968F386" w14:textId="77777777" w:rsidR="00F96246" w:rsidRPr="00F96246" w:rsidRDefault="00F96246" w:rsidP="00F96246">
      <w:pPr>
        <w:pStyle w:val="PargrafodaLista"/>
        <w:spacing w:before="540" w:after="540"/>
        <w:jc w:val="left"/>
        <w:rPr>
          <w:color w:val="auto"/>
          <w:sz w:val="22"/>
          <w:szCs w:val="22"/>
        </w:rPr>
      </w:pPr>
    </w:p>
    <w:p w14:paraId="26B801C4" w14:textId="097668CF" w:rsidR="00F96246" w:rsidRDefault="00F96246" w:rsidP="00F96246">
      <w:pPr>
        <w:pStyle w:val="PargrafodaLista"/>
        <w:numPr>
          <w:ilvl w:val="0"/>
          <w:numId w:val="18"/>
        </w:numPr>
        <w:spacing w:before="540" w:after="540"/>
        <w:jc w:val="left"/>
        <w:rPr>
          <w:color w:val="auto"/>
          <w:sz w:val="22"/>
          <w:szCs w:val="22"/>
        </w:rPr>
      </w:pPr>
      <w:r w:rsidRPr="00F96246">
        <w:rPr>
          <w:color w:val="auto"/>
          <w:sz w:val="22"/>
          <w:szCs w:val="22"/>
        </w:rPr>
        <w:t>Infraestrutura e Software: Monitoramento de uso de CPU/Memória do Tomcat e logs de erro (catalina.out) durante os primeiros 30 dias.</w:t>
      </w:r>
      <w:r>
        <w:rPr>
          <w:color w:val="auto"/>
          <w:sz w:val="22"/>
          <w:szCs w:val="22"/>
        </w:rPr>
        <w:t xml:space="preserve"> </w:t>
      </w:r>
      <w:r w:rsidRPr="00F96246">
        <w:rPr>
          <w:color w:val="auto"/>
          <w:sz w:val="22"/>
          <w:szCs w:val="22"/>
        </w:rPr>
        <w:t>Atendiment</w:t>
      </w:r>
      <w:r>
        <w:rPr>
          <w:color w:val="auto"/>
          <w:sz w:val="22"/>
          <w:szCs w:val="22"/>
        </w:rPr>
        <w:t xml:space="preserve">o </w:t>
      </w:r>
      <w:r w:rsidRPr="00F96246">
        <w:rPr>
          <w:color w:val="auto"/>
          <w:sz w:val="22"/>
          <w:szCs w:val="22"/>
        </w:rPr>
        <w:t>ao Usuário</w:t>
      </w:r>
      <w:r>
        <w:rPr>
          <w:color w:val="auto"/>
          <w:sz w:val="22"/>
          <w:szCs w:val="22"/>
        </w:rPr>
        <w:t>.</w:t>
      </w:r>
    </w:p>
    <w:p w14:paraId="41D90324" w14:textId="36D571EF" w:rsidR="00F96246" w:rsidRPr="00F96246" w:rsidRDefault="00F96246" w:rsidP="00F96246">
      <w:pPr>
        <w:pStyle w:val="PargrafodaLista"/>
        <w:spacing w:before="540" w:after="540"/>
        <w:jc w:val="left"/>
        <w:rPr>
          <w:color w:val="auto"/>
          <w:sz w:val="22"/>
          <w:szCs w:val="22"/>
        </w:rPr>
      </w:pPr>
    </w:p>
    <w:p w14:paraId="49100EDA" w14:textId="4BD1D376" w:rsidR="00F96246" w:rsidRPr="00F96246" w:rsidRDefault="00F96246" w:rsidP="00F96246">
      <w:pPr>
        <w:pStyle w:val="PargrafodaLista"/>
        <w:numPr>
          <w:ilvl w:val="0"/>
          <w:numId w:val="18"/>
        </w:numPr>
        <w:spacing w:before="540" w:after="540"/>
        <w:jc w:val="left"/>
        <w:rPr>
          <w:color w:val="auto"/>
          <w:sz w:val="22"/>
          <w:szCs w:val="22"/>
        </w:rPr>
      </w:pPr>
      <w:r w:rsidRPr="00F96246">
        <w:rPr>
          <w:color w:val="auto"/>
          <w:sz w:val="22"/>
          <w:szCs w:val="22"/>
        </w:rPr>
        <w:t xml:space="preserve">Suporte técnico em dias úteis, </w:t>
      </w:r>
      <w:r>
        <w:rPr>
          <w:color w:val="auto"/>
          <w:sz w:val="22"/>
          <w:szCs w:val="22"/>
        </w:rPr>
        <w:t xml:space="preserve">conforme disponibilidade dos desenvolvedores </w:t>
      </w:r>
      <w:r w:rsidRPr="00F96246">
        <w:rPr>
          <w:color w:val="auto"/>
          <w:sz w:val="22"/>
          <w:szCs w:val="22"/>
        </w:rPr>
        <w:t>através do e-mail de suporte da equipe de desenvolvimento para resolução de bugs críticos</w:t>
      </w:r>
      <w:r>
        <w:rPr>
          <w:color w:val="auto"/>
          <w:sz w:val="22"/>
          <w:szCs w:val="22"/>
        </w:rPr>
        <w:t>.</w:t>
      </w:r>
    </w:p>
    <w:p w14:paraId="2FB9B95D" w14:textId="77777777" w:rsidR="00D77DA4" w:rsidRDefault="00D77DA4"/>
    <w:p w14:paraId="030902D3" w14:textId="77777777" w:rsidR="00D77DA4" w:rsidRDefault="00D77DA4"/>
    <w:sectPr w:rsidR="00D77DA4">
      <w:headerReference w:type="default" r:id="rId11"/>
      <w:footerReference w:type="default" r:id="rId12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3BD34" w14:textId="77777777" w:rsidR="00AF5AB4" w:rsidRDefault="00AF5AB4">
      <w:r>
        <w:separator/>
      </w:r>
    </w:p>
  </w:endnote>
  <w:endnote w:type="continuationSeparator" w:id="0">
    <w:p w14:paraId="54B7F70E" w14:textId="77777777" w:rsidR="00AF5AB4" w:rsidRDefault="00AF5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9F483" w14:textId="77777777" w:rsidR="00F930E2" w:rsidRDefault="00F930E2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930E2" w14:paraId="21DE09F1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A2627E6" w14:textId="77777777" w:rsidR="00F930E2" w:rsidRDefault="00F930E2">
          <w:pPr>
            <w:pStyle w:val="Rodap"/>
          </w:pPr>
          <w:r>
            <w:t>Politec Ltda.</w:t>
          </w:r>
        </w:p>
        <w:p w14:paraId="74D56204" w14:textId="77777777" w:rsidR="00F930E2" w:rsidRDefault="00F930E2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91E2DE3" w14:textId="77777777" w:rsidR="00F930E2" w:rsidRDefault="00F930E2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5D32FCF" w14:textId="77777777" w:rsidR="00F930E2" w:rsidRDefault="00F930E2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5E30320C" w14:textId="77777777" w:rsidR="00F930E2" w:rsidRDefault="00F930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92D47" w14:textId="77777777" w:rsidR="00D77DA4" w:rsidRDefault="00D77DA4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663"/>
      <w:gridCol w:w="1342"/>
      <w:gridCol w:w="1705"/>
    </w:tblGrid>
    <w:tr w:rsidR="00D77DA4" w14:paraId="3C69B855" w14:textId="77777777" w:rsidTr="00F930E2">
      <w:trPr>
        <w:cantSplit/>
      </w:trPr>
      <w:tc>
        <w:tcPr>
          <w:tcW w:w="6663" w:type="dxa"/>
        </w:tcPr>
        <w:p w14:paraId="6C6A9B5D" w14:textId="2B9F63FA" w:rsidR="00D77DA4" w:rsidRDefault="00000000" w:rsidP="00F930E2">
          <w:pPr>
            <w:pStyle w:val="Rodap"/>
            <w:tabs>
              <w:tab w:val="clear" w:pos="4320"/>
              <w:tab w:val="clear" w:pos="8640"/>
              <w:tab w:val="left" w:pos="5330"/>
            </w:tabs>
            <w:jc w:val="left"/>
          </w:pPr>
          <w:sdt>
            <w:sdtPr>
              <w:alias w:val="Gestor"/>
              <w:tag w:val=""/>
              <w:id w:val="827947526"/>
              <w:placeholder>
                <w:docPart w:val="51B9519D05B4466B99F4AB3C205DB36C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430098">
                <w:t>&lt;INST360&gt; - &lt;Instituto 360º&gt;</w:t>
              </w:r>
            </w:sdtContent>
          </w:sdt>
          <w:r w:rsidR="00F930E2">
            <w:tab/>
          </w:r>
          <w:sdt>
            <w:sdtPr>
              <w:alias w:val="Assunto"/>
              <w:tag w:val=""/>
              <w:id w:val="-433434321"/>
              <w:placeholder>
                <w:docPart w:val="E39548B3B57342E9BB5900589446F27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430098">
                <w:t>Versão &lt;1&gt;</w:t>
              </w:r>
            </w:sdtContent>
          </w:sdt>
        </w:p>
      </w:tc>
      <w:tc>
        <w:tcPr>
          <w:tcW w:w="1342" w:type="dxa"/>
          <w:vAlign w:val="center"/>
        </w:tcPr>
        <w:p w14:paraId="50D71CD2" w14:textId="77777777" w:rsidR="00D77DA4" w:rsidRDefault="00D77DA4" w:rsidP="00243D96">
          <w:pPr>
            <w:pStyle w:val="Rodap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6779882B" w14:textId="77777777" w:rsidR="00D77DA4" w:rsidRDefault="00D77DA4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752313">
            <w:rPr>
              <w:noProof/>
            </w:rPr>
            <w:t>5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752313">
            <w:rPr>
              <w:noProof/>
            </w:rPr>
            <w:t>5</w:t>
          </w:r>
          <w:r>
            <w:fldChar w:fldCharType="end"/>
          </w:r>
        </w:p>
      </w:tc>
    </w:tr>
  </w:tbl>
  <w:p w14:paraId="3ED15F22" w14:textId="77777777" w:rsidR="00D77DA4" w:rsidRDefault="00F930E2" w:rsidP="00F930E2">
    <w:pPr>
      <w:pStyle w:val="Rodap"/>
      <w:jc w:val="right"/>
    </w:pPr>
    <w:r>
      <w:t xml:space="preserve">vs: </w:t>
    </w:r>
    <w:fldSimple w:instr=" DOCPROPERTY  &quot;Versão Modelo&quot;  \* MERGEFORMAT ">
      <w:r w:rsidR="00430098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D0C97" w14:textId="77777777" w:rsidR="00AF5AB4" w:rsidRDefault="00AF5AB4">
      <w:r>
        <w:separator/>
      </w:r>
    </w:p>
  </w:footnote>
  <w:footnote w:type="continuationSeparator" w:id="0">
    <w:p w14:paraId="0FF6D4D2" w14:textId="77777777" w:rsidR="00AF5AB4" w:rsidRDefault="00AF5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14:paraId="1DA820C8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9492942" w14:textId="77777777" w:rsidR="00F930E2" w:rsidRDefault="00F930E2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36C0B6D3" w14:textId="77777777" w:rsidR="00F930E2" w:rsidRDefault="00F930E2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1A327B12" w14:textId="77777777" w:rsidR="00F930E2" w:rsidRDefault="00F930E2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626AFB0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8pt;height:34.8pt">
                <v:imagedata r:id="rId1" o:title=""/>
              </v:shape>
              <o:OLEObject Type="Embed" ProgID="Word.Picture.8" ShapeID="_x0000_i1025" DrawAspect="Content" ObjectID="_1843148916" r:id="rId2"/>
            </w:object>
          </w:r>
        </w:p>
      </w:tc>
    </w:tr>
  </w:tbl>
  <w:p w14:paraId="55FE57D2" w14:textId="77777777" w:rsidR="00F930E2" w:rsidRDefault="00F930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:rsidRPr="00254EF9" w14:paraId="537E8641" w14:textId="77777777" w:rsidTr="007D4438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6F0B67A" w14:textId="77777777" w:rsidR="00F930E2" w:rsidRPr="00254EF9" w:rsidRDefault="00F930E2" w:rsidP="00F930E2">
          <w:pPr>
            <w:jc w:val="center"/>
            <w:rPr>
              <w:b/>
              <w:bCs/>
              <w:lang w:val="pt-PT"/>
            </w:rPr>
          </w:pPr>
          <w:r w:rsidRPr="00254EF9">
            <w:rPr>
              <w:b/>
              <w:lang w:val="pt-PT"/>
            </w:rPr>
            <w:t>&lt;Marca do Cliente&gt;</w:t>
          </w:r>
        </w:p>
      </w:tc>
      <w:sdt>
        <w:sdtPr>
          <w:rPr>
            <w:b/>
            <w:bCs/>
            <w:lang w:val="pt-PT"/>
          </w:rPr>
          <w:alias w:val="Título"/>
          <w:tag w:val=""/>
          <w:id w:val="1350989896"/>
          <w:placeholder>
            <w:docPart w:val="3DAD62F7B9EA4EA5AD06DC4F4248B00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0B954DA6" w14:textId="77777777" w:rsidR="00F930E2" w:rsidRPr="00254EF9" w:rsidRDefault="00B755C7" w:rsidP="00F930E2">
              <w:pPr>
                <w:jc w:val="center"/>
                <w:rPr>
                  <w:b/>
                  <w:bCs/>
                  <w:lang w:val="pt-PT"/>
                </w:rPr>
              </w:pPr>
              <w:r>
                <w:rPr>
                  <w:b/>
                  <w:bCs/>
                  <w:lang w:val="pt-PT"/>
                </w:rPr>
                <w:t>Guia de Implantação</w:t>
              </w:r>
            </w:p>
          </w:tc>
        </w:sdtContent>
      </w:sdt>
      <w:tc>
        <w:tcPr>
          <w:tcW w:w="1440" w:type="dxa"/>
          <w:vAlign w:val="center"/>
        </w:tcPr>
        <w:p w14:paraId="79D09F5C" w14:textId="77777777" w:rsidR="00F930E2" w:rsidRPr="00254EF9" w:rsidRDefault="00F930E2" w:rsidP="00F930E2">
          <w:pPr>
            <w:rPr>
              <w:b/>
            </w:rPr>
          </w:pPr>
        </w:p>
      </w:tc>
    </w:tr>
  </w:tbl>
  <w:p w14:paraId="37F152F1" w14:textId="77777777" w:rsidR="00D77DA4" w:rsidRDefault="00D77D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6D0"/>
    <w:multiLevelType w:val="multilevel"/>
    <w:tmpl w:val="EB6A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278CD"/>
    <w:multiLevelType w:val="hybridMultilevel"/>
    <w:tmpl w:val="295E71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015A3"/>
    <w:multiLevelType w:val="hybridMultilevel"/>
    <w:tmpl w:val="F4B8FE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A5D37"/>
    <w:multiLevelType w:val="multilevel"/>
    <w:tmpl w:val="8FEE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45AC7"/>
    <w:multiLevelType w:val="multilevel"/>
    <w:tmpl w:val="A03C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D13A90"/>
    <w:multiLevelType w:val="hybridMultilevel"/>
    <w:tmpl w:val="BB8EB79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EA2A7E"/>
    <w:multiLevelType w:val="multilevel"/>
    <w:tmpl w:val="B1BA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56D68"/>
    <w:multiLevelType w:val="hybridMultilevel"/>
    <w:tmpl w:val="95DEF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7241A"/>
    <w:multiLevelType w:val="hybridMultilevel"/>
    <w:tmpl w:val="CFE872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1441E"/>
    <w:multiLevelType w:val="hybridMultilevel"/>
    <w:tmpl w:val="E9CA8CF8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AAA1A0A"/>
    <w:multiLevelType w:val="multilevel"/>
    <w:tmpl w:val="475C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94407D"/>
    <w:multiLevelType w:val="multilevel"/>
    <w:tmpl w:val="7D0C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13ED5"/>
    <w:multiLevelType w:val="hybridMultilevel"/>
    <w:tmpl w:val="7B888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36DEC"/>
    <w:multiLevelType w:val="multilevel"/>
    <w:tmpl w:val="65E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9504B"/>
    <w:multiLevelType w:val="hybridMultilevel"/>
    <w:tmpl w:val="1F7A069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8165567"/>
    <w:multiLevelType w:val="multilevel"/>
    <w:tmpl w:val="2EC4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F37BFE"/>
    <w:multiLevelType w:val="hybridMultilevel"/>
    <w:tmpl w:val="0ACCA8CA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133A1"/>
    <w:multiLevelType w:val="multilevel"/>
    <w:tmpl w:val="16C277C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18" w15:restartNumberingAfterBreak="0">
    <w:nsid w:val="7EF42EE0"/>
    <w:multiLevelType w:val="hybridMultilevel"/>
    <w:tmpl w:val="0DFA924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368383800">
    <w:abstractNumId w:val="16"/>
  </w:num>
  <w:num w:numId="2" w16cid:durableId="1364938750">
    <w:abstractNumId w:val="17"/>
  </w:num>
  <w:num w:numId="3" w16cid:durableId="824861926">
    <w:abstractNumId w:val="17"/>
  </w:num>
  <w:num w:numId="4" w16cid:durableId="1119491888">
    <w:abstractNumId w:val="16"/>
  </w:num>
  <w:num w:numId="5" w16cid:durableId="1586304027">
    <w:abstractNumId w:val="17"/>
  </w:num>
  <w:num w:numId="6" w16cid:durableId="1379474290">
    <w:abstractNumId w:val="17"/>
  </w:num>
  <w:num w:numId="7" w16cid:durableId="687829303">
    <w:abstractNumId w:val="17"/>
  </w:num>
  <w:num w:numId="8" w16cid:durableId="793065028">
    <w:abstractNumId w:val="17"/>
  </w:num>
  <w:num w:numId="9" w16cid:durableId="687147836">
    <w:abstractNumId w:val="9"/>
  </w:num>
  <w:num w:numId="10" w16cid:durableId="850951446">
    <w:abstractNumId w:val="1"/>
  </w:num>
  <w:num w:numId="11" w16cid:durableId="151796106">
    <w:abstractNumId w:val="7"/>
  </w:num>
  <w:num w:numId="12" w16cid:durableId="962350697">
    <w:abstractNumId w:val="3"/>
  </w:num>
  <w:num w:numId="13" w16cid:durableId="308482587">
    <w:abstractNumId w:val="6"/>
  </w:num>
  <w:num w:numId="14" w16cid:durableId="1793554371">
    <w:abstractNumId w:val="4"/>
  </w:num>
  <w:num w:numId="15" w16cid:durableId="600142474">
    <w:abstractNumId w:val="0"/>
  </w:num>
  <w:num w:numId="16" w16cid:durableId="1906063020">
    <w:abstractNumId w:val="11"/>
  </w:num>
  <w:num w:numId="17" w16cid:durableId="795223759">
    <w:abstractNumId w:val="13"/>
  </w:num>
  <w:num w:numId="18" w16cid:durableId="1762948653">
    <w:abstractNumId w:val="12"/>
  </w:num>
  <w:num w:numId="19" w16cid:durableId="853766126">
    <w:abstractNumId w:val="15"/>
  </w:num>
  <w:num w:numId="20" w16cid:durableId="1346784076">
    <w:abstractNumId w:val="10"/>
  </w:num>
  <w:num w:numId="21" w16cid:durableId="2140106633">
    <w:abstractNumId w:val="5"/>
  </w:num>
  <w:num w:numId="22" w16cid:durableId="825513615">
    <w:abstractNumId w:val="18"/>
  </w:num>
  <w:num w:numId="23" w16cid:durableId="2067530417">
    <w:abstractNumId w:val="14"/>
  </w:num>
  <w:num w:numId="24" w16cid:durableId="2048868308">
    <w:abstractNumId w:val="8"/>
  </w:num>
  <w:num w:numId="25" w16cid:durableId="1015233806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98"/>
    <w:rsid w:val="00071029"/>
    <w:rsid w:val="000E30AF"/>
    <w:rsid w:val="00146308"/>
    <w:rsid w:val="00243D96"/>
    <w:rsid w:val="0027409D"/>
    <w:rsid w:val="00276759"/>
    <w:rsid w:val="002B67D3"/>
    <w:rsid w:val="002E0BEB"/>
    <w:rsid w:val="0032481E"/>
    <w:rsid w:val="003E10C1"/>
    <w:rsid w:val="003E1FCB"/>
    <w:rsid w:val="003F52AC"/>
    <w:rsid w:val="0042474E"/>
    <w:rsid w:val="00430098"/>
    <w:rsid w:val="00487E9C"/>
    <w:rsid w:val="00491FAF"/>
    <w:rsid w:val="005067F6"/>
    <w:rsid w:val="00625A19"/>
    <w:rsid w:val="00650727"/>
    <w:rsid w:val="006B06B4"/>
    <w:rsid w:val="00701A0A"/>
    <w:rsid w:val="00752313"/>
    <w:rsid w:val="00787D2C"/>
    <w:rsid w:val="007F004A"/>
    <w:rsid w:val="00952C42"/>
    <w:rsid w:val="009855C2"/>
    <w:rsid w:val="0099776B"/>
    <w:rsid w:val="00A179EA"/>
    <w:rsid w:val="00AF5AB4"/>
    <w:rsid w:val="00B433E8"/>
    <w:rsid w:val="00B755C7"/>
    <w:rsid w:val="00C617C0"/>
    <w:rsid w:val="00CE24B3"/>
    <w:rsid w:val="00CF45E4"/>
    <w:rsid w:val="00D05AF3"/>
    <w:rsid w:val="00D77DA4"/>
    <w:rsid w:val="00D959B1"/>
    <w:rsid w:val="00DF6B91"/>
    <w:rsid w:val="00E107AA"/>
    <w:rsid w:val="00E31B95"/>
    <w:rsid w:val="00E31F09"/>
    <w:rsid w:val="00E87FAF"/>
    <w:rsid w:val="00EA0690"/>
    <w:rsid w:val="00F01DA6"/>
    <w:rsid w:val="00F05B55"/>
    <w:rsid w:val="00F930E2"/>
    <w:rsid w:val="00F9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6A7597"/>
  <w15:docId w15:val="{E3A24BA2-AA71-489D-9975-09C6BFF6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5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6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7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8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9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4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styleId="Corpodetexto">
    <w:name w:val="Body Text"/>
    <w:basedOn w:val="Normal"/>
    <w:semiHidden/>
    <w:rPr>
      <w:i/>
      <w:iCs/>
      <w:color w:val="0000FF"/>
      <w:lang w:val="pt-PT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character" w:styleId="Forte">
    <w:name w:val="Strong"/>
    <w:uiPriority w:val="22"/>
    <w:qFormat/>
    <w:rPr>
      <w:b/>
      <w:bCs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  <w:jc w:val="left"/>
    </w:pPr>
    <w:rPr>
      <w:rFonts w:cs="Times New Roman"/>
      <w:color w:val="auto"/>
      <w:sz w:val="18"/>
      <w:lang w:val="en-US" w:eastAsia="en-US"/>
    </w:rPr>
  </w:style>
  <w:style w:type="character" w:customStyle="1" w:styleId="Bold">
    <w:name w:val="Bold"/>
    <w:aliases w:val="b"/>
    <w:rPr>
      <w:rFonts w:ascii="Arial" w:hAnsi="Arial"/>
      <w:b/>
      <w:sz w:val="24"/>
    </w:rPr>
  </w:style>
  <w:style w:type="character" w:customStyle="1" w:styleId="RodapChar">
    <w:name w:val="Rodapé Char"/>
    <w:basedOn w:val="Fontepargpadro"/>
    <w:link w:val="Rodap"/>
    <w:semiHidden/>
    <w:rsid w:val="00F930E2"/>
    <w:rPr>
      <w:rFonts w:ascii="Arial" w:hAnsi="Arial" w:cs="Arial"/>
      <w:color w:val="00000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F930E2"/>
    <w:rPr>
      <w:color w:val="808080"/>
    </w:rPr>
  </w:style>
  <w:style w:type="paragraph" w:styleId="PargrafodaLista">
    <w:name w:val="List Paragraph"/>
    <w:basedOn w:val="Normal"/>
    <w:uiPriority w:val="34"/>
    <w:qFormat/>
    <w:rsid w:val="00276759"/>
    <w:pPr>
      <w:ind w:left="720"/>
      <w:contextualSpacing/>
    </w:pPr>
  </w:style>
  <w:style w:type="paragraph" w:customStyle="1" w:styleId="z1qcye">
    <w:name w:val="z1qcye"/>
    <w:basedOn w:val="Normal"/>
    <w:rsid w:val="00F96246"/>
    <w:pPr>
      <w:spacing w:before="100" w:beforeAutospacing="1" w:after="100" w:afterAutospacing="1"/>
      <w:jc w:val="left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t286pc">
    <w:name w:val="t286pc"/>
    <w:basedOn w:val="Fontepargpadro"/>
    <w:rsid w:val="00F96246"/>
  </w:style>
  <w:style w:type="character" w:styleId="CdigoHTML">
    <w:name w:val="HTML Code"/>
    <w:basedOn w:val="Fontepargpadro"/>
    <w:uiPriority w:val="99"/>
    <w:semiHidden/>
    <w:unhideWhenUsed/>
    <w:rsid w:val="00F96246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CE2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omcat.apache.org/download-10.cgi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inav\Downloads\Template%20-%20Guia%20de%20Implanta&#231;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4AA51BFAAA4B119087A7C51DA315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7EC045-0272-42C1-97FE-3DDCCC079CA6}"/>
      </w:docPartPr>
      <w:docPartBody>
        <w:p w:rsidR="00D531CA" w:rsidRDefault="00000000">
          <w:pPr>
            <w:pStyle w:val="C34AA51BFAAA4B119087A7C51DA315C1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3DAD62F7B9EA4EA5AD06DC4F4248B00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F07729-7330-4DA5-A0AC-4D768DEC5C66}"/>
      </w:docPartPr>
      <w:docPartBody>
        <w:p w:rsidR="00D531CA" w:rsidRDefault="00000000">
          <w:pPr>
            <w:pStyle w:val="3DAD62F7B9EA4EA5AD06DC4F4248B006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E39548B3B57342E9BB5900589446F2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10AC34-0BAD-4C9C-9C54-0F3B9D7C8921}"/>
      </w:docPartPr>
      <w:docPartBody>
        <w:p w:rsidR="00D531CA" w:rsidRDefault="00000000">
          <w:pPr>
            <w:pStyle w:val="E39548B3B57342E9BB5900589446F274"/>
          </w:pPr>
          <w:r w:rsidRPr="00352B81">
            <w:rPr>
              <w:rStyle w:val="TextodoEspaoReservado"/>
            </w:rPr>
            <w:t>[Gestor]</w:t>
          </w:r>
        </w:p>
      </w:docPartBody>
    </w:docPart>
    <w:docPart>
      <w:docPartPr>
        <w:name w:val="51B9519D05B4466B99F4AB3C205DB3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B9F7D3-C33E-4034-8C58-DD3D6189D387}"/>
      </w:docPartPr>
      <w:docPartBody>
        <w:p w:rsidR="00D531CA" w:rsidRDefault="00000000">
          <w:pPr>
            <w:pStyle w:val="51B9519D05B4466B99F4AB3C205DB36C"/>
          </w:pPr>
          <w:r w:rsidRPr="00352B81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FB"/>
    <w:rsid w:val="0004488A"/>
    <w:rsid w:val="00071029"/>
    <w:rsid w:val="000E30AF"/>
    <w:rsid w:val="00321402"/>
    <w:rsid w:val="00491FAF"/>
    <w:rsid w:val="005055FB"/>
    <w:rsid w:val="00952C42"/>
    <w:rsid w:val="009C5FC4"/>
    <w:rsid w:val="00A179EA"/>
    <w:rsid w:val="00A37874"/>
    <w:rsid w:val="00B300A0"/>
    <w:rsid w:val="00C617C0"/>
    <w:rsid w:val="00D531CA"/>
    <w:rsid w:val="00E11F9C"/>
    <w:rsid w:val="00E8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C34AA51BFAAA4B119087A7C51DA315C1">
    <w:name w:val="C34AA51BFAAA4B119087A7C51DA315C1"/>
  </w:style>
  <w:style w:type="paragraph" w:customStyle="1" w:styleId="3DAD62F7B9EA4EA5AD06DC4F4248B006">
    <w:name w:val="3DAD62F7B9EA4EA5AD06DC4F4248B006"/>
  </w:style>
  <w:style w:type="paragraph" w:customStyle="1" w:styleId="E39548B3B57342E9BB5900589446F274">
    <w:name w:val="E39548B3B57342E9BB5900589446F274"/>
  </w:style>
  <w:style w:type="paragraph" w:customStyle="1" w:styleId="51B9519D05B4466B99F4AB3C205DB36C">
    <w:name w:val="51B9519D05B4466B99F4AB3C205DB3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Guia de Implantação</Template>
  <TotalTime>120</TotalTime>
  <Pages>7</Pages>
  <Words>1270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de Implantação</vt:lpstr>
    </vt:vector>
  </TitlesOfParts>
  <Manager>&lt;INST360&gt; - &lt;Instituto 360º&gt;</Manager>
  <Company/>
  <LinksUpToDate>false</LinksUpToDate>
  <CharactersWithSpaces>8115</CharactersWithSpaces>
  <SharedDoc>false</SharedDoc>
  <HLinks>
    <vt:vector size="84" baseType="variant"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_Toc420317041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_Toc420317040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_Toc420317039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_Toc420317038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_Toc420317037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_Toc420317036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_Toc420317035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_Toc420317034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_Toc420317033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_Toc420317032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_Toc420317031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_Toc420317030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_Toc420317029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_Toc420317028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</dc:title>
  <dc:subject>Versão &lt;1&gt;</dc:subject>
  <dc:creator>Henrique Exner Perina, Victor</dc:creator>
  <cp:lastModifiedBy>Thiago Marques</cp:lastModifiedBy>
  <cp:revision>9</cp:revision>
  <cp:lastPrinted>2004-08-19T09:54:00Z</cp:lastPrinted>
  <dcterms:created xsi:type="dcterms:W3CDTF">2026-06-04T14:00:00Z</dcterms:created>
  <dcterms:modified xsi:type="dcterms:W3CDTF">2026-06-17T00:02:00Z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